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4C0FDE"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4C0FDE" w:rsidP="003710F8">
      <w:pPr>
        <w:pStyle w:val="CoverHead1"/>
        <w:jc w:val="both"/>
      </w:pPr>
      <w:sdt>
        <w:sdtPr>
          <w:id w:val="-978144679"/>
          <w:placeholder>
            <w:docPart w:val="5A6A77236260E148BC8662CD7493B3D2"/>
          </w:placeholder>
          <w:temporary/>
          <w:showingPlcHdr/>
          <w15:appearance w15:val="hidden"/>
        </w:sdt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4C0FDE" w:rsidP="003710F8">
      <w:pPr>
        <w:pStyle w:val="CoverHead1"/>
        <w:jc w:val="both"/>
      </w:pPr>
      <w:sdt>
        <w:sdtPr>
          <w:id w:val="-1976748250"/>
          <w:placeholder>
            <w:docPart w:val="41EED27A28565B4280BB3D28AF134635"/>
          </w:placeholder>
          <w:temporary/>
          <w:showingPlcHdr/>
          <w15:appearance w15:val="hidden"/>
        </w:sdtPr>
        <w:sdtContent>
          <w:r w:rsidR="00224640" w:rsidRPr="000040C5">
            <w:t>Course:</w:t>
          </w:r>
        </w:sdtContent>
      </w:sdt>
    </w:p>
    <w:p w14:paraId="09E983CF" w14:textId="77777777" w:rsidR="00EB6826" w:rsidRPr="000040C5" w:rsidRDefault="004C0FDE"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Default="000E219F" w:rsidP="000E219F">
          <w:pPr>
            <w:pStyle w:val="TOCHeading"/>
            <w:jc w:val="center"/>
          </w:pPr>
          <w:r>
            <w:t>Table of Contents</w:t>
          </w:r>
        </w:p>
        <w:p w14:paraId="68DFD013" w14:textId="77777777" w:rsidR="005F66BD"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5705437" w:history="1">
            <w:r w:rsidR="005F66BD" w:rsidRPr="000D4993">
              <w:rPr>
                <w:rStyle w:val="Hyperlink"/>
                <w:noProof/>
              </w:rPr>
              <w:t>Index of Tables and Figures</w:t>
            </w:r>
            <w:r w:rsidR="005F66BD">
              <w:rPr>
                <w:noProof/>
                <w:webHidden/>
              </w:rPr>
              <w:tab/>
            </w:r>
            <w:r w:rsidR="005F66BD">
              <w:rPr>
                <w:noProof/>
                <w:webHidden/>
              </w:rPr>
              <w:fldChar w:fldCharType="begin"/>
            </w:r>
            <w:r w:rsidR="005F66BD">
              <w:rPr>
                <w:noProof/>
                <w:webHidden/>
              </w:rPr>
              <w:instrText xml:space="preserve"> PAGEREF _Toc25705437 \h </w:instrText>
            </w:r>
            <w:r w:rsidR="005F66BD">
              <w:rPr>
                <w:noProof/>
                <w:webHidden/>
              </w:rPr>
            </w:r>
            <w:r w:rsidR="005F66BD">
              <w:rPr>
                <w:noProof/>
                <w:webHidden/>
              </w:rPr>
              <w:fldChar w:fldCharType="separate"/>
            </w:r>
            <w:r w:rsidR="005F66BD">
              <w:rPr>
                <w:noProof/>
                <w:webHidden/>
              </w:rPr>
              <w:t>3</w:t>
            </w:r>
            <w:r w:rsidR="005F66BD">
              <w:rPr>
                <w:noProof/>
                <w:webHidden/>
              </w:rPr>
              <w:fldChar w:fldCharType="end"/>
            </w:r>
          </w:hyperlink>
        </w:p>
        <w:p w14:paraId="6D3E5CE4"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38" w:history="1">
            <w:r w:rsidR="005F66BD" w:rsidRPr="000D4993">
              <w:rPr>
                <w:rStyle w:val="Hyperlink"/>
                <w:noProof/>
              </w:rPr>
              <w:t>Introduction</w:t>
            </w:r>
            <w:r w:rsidR="005F66BD">
              <w:rPr>
                <w:noProof/>
                <w:webHidden/>
              </w:rPr>
              <w:tab/>
            </w:r>
            <w:r w:rsidR="005F66BD">
              <w:rPr>
                <w:noProof/>
                <w:webHidden/>
              </w:rPr>
              <w:fldChar w:fldCharType="begin"/>
            </w:r>
            <w:r w:rsidR="005F66BD">
              <w:rPr>
                <w:noProof/>
                <w:webHidden/>
              </w:rPr>
              <w:instrText xml:space="preserve"> PAGEREF _Toc25705438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C7E779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39" w:history="1">
            <w:r w:rsidR="005F66BD" w:rsidRPr="000D4993">
              <w:rPr>
                <w:rStyle w:val="Hyperlink"/>
                <w:noProof/>
              </w:rPr>
              <w:t>SDLC</w:t>
            </w:r>
            <w:r w:rsidR="005F66BD">
              <w:rPr>
                <w:noProof/>
                <w:webHidden/>
              </w:rPr>
              <w:tab/>
            </w:r>
            <w:r w:rsidR="005F66BD">
              <w:rPr>
                <w:noProof/>
                <w:webHidden/>
              </w:rPr>
              <w:fldChar w:fldCharType="begin"/>
            </w:r>
            <w:r w:rsidR="005F66BD">
              <w:rPr>
                <w:noProof/>
                <w:webHidden/>
              </w:rPr>
              <w:instrText xml:space="preserve"> PAGEREF _Toc25705439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6ABD95F8"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0" w:history="1">
            <w:r w:rsidR="005F66BD" w:rsidRPr="000D4993">
              <w:rPr>
                <w:rStyle w:val="Hyperlink"/>
                <w:noProof/>
              </w:rPr>
              <w:t>Process Model</w:t>
            </w:r>
            <w:r w:rsidR="005F66BD">
              <w:rPr>
                <w:noProof/>
                <w:webHidden/>
              </w:rPr>
              <w:tab/>
            </w:r>
            <w:r w:rsidR="005F66BD">
              <w:rPr>
                <w:noProof/>
                <w:webHidden/>
              </w:rPr>
              <w:fldChar w:fldCharType="begin"/>
            </w:r>
            <w:r w:rsidR="005F66BD">
              <w:rPr>
                <w:noProof/>
                <w:webHidden/>
              </w:rPr>
              <w:instrText xml:space="preserve"> PAGEREF _Toc25705440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62F2FF3"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41" w:history="1">
            <w:r w:rsidR="005F66BD" w:rsidRPr="000D4993">
              <w:rPr>
                <w:rStyle w:val="Hyperlink"/>
                <w:noProof/>
              </w:rPr>
              <w:t>Requirements</w:t>
            </w:r>
            <w:r w:rsidR="005F66BD">
              <w:rPr>
                <w:noProof/>
                <w:webHidden/>
              </w:rPr>
              <w:tab/>
            </w:r>
            <w:r w:rsidR="005F66BD">
              <w:rPr>
                <w:noProof/>
                <w:webHidden/>
              </w:rPr>
              <w:fldChar w:fldCharType="begin"/>
            </w:r>
            <w:r w:rsidR="005F66BD">
              <w:rPr>
                <w:noProof/>
                <w:webHidden/>
              </w:rPr>
              <w:instrText xml:space="preserve"> PAGEREF _Toc25705441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B4F437C"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2" w:history="1">
            <w:r w:rsidR="005F66BD" w:rsidRPr="000D4993">
              <w:rPr>
                <w:rStyle w:val="Hyperlink"/>
                <w:noProof/>
              </w:rPr>
              <w:t>Stakeholders</w:t>
            </w:r>
            <w:r w:rsidR="005F66BD">
              <w:rPr>
                <w:noProof/>
                <w:webHidden/>
              </w:rPr>
              <w:tab/>
            </w:r>
            <w:r w:rsidR="005F66BD">
              <w:rPr>
                <w:noProof/>
                <w:webHidden/>
              </w:rPr>
              <w:fldChar w:fldCharType="begin"/>
            </w:r>
            <w:r w:rsidR="005F66BD">
              <w:rPr>
                <w:noProof/>
                <w:webHidden/>
              </w:rPr>
              <w:instrText xml:space="preserve"> PAGEREF _Toc25705442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0ADCCD75"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3" w:history="1">
            <w:r w:rsidR="005F66BD" w:rsidRPr="000D4993">
              <w:rPr>
                <w:rStyle w:val="Hyperlink"/>
                <w:noProof/>
              </w:rPr>
              <w:t>Types of Requirement</w:t>
            </w:r>
            <w:r w:rsidR="005F66BD">
              <w:rPr>
                <w:noProof/>
                <w:webHidden/>
              </w:rPr>
              <w:tab/>
            </w:r>
            <w:r w:rsidR="005F66BD">
              <w:rPr>
                <w:noProof/>
                <w:webHidden/>
              </w:rPr>
              <w:fldChar w:fldCharType="begin"/>
            </w:r>
            <w:r w:rsidR="005F66BD">
              <w:rPr>
                <w:noProof/>
                <w:webHidden/>
              </w:rPr>
              <w:instrText xml:space="preserve"> PAGEREF _Toc25705443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3C2BA13"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4" w:history="1">
            <w:r w:rsidR="005F66BD" w:rsidRPr="000D4993">
              <w:rPr>
                <w:rStyle w:val="Hyperlink"/>
                <w:noProof/>
              </w:rPr>
              <w:t>Requirements Engineering Processes</w:t>
            </w:r>
            <w:r w:rsidR="005F66BD">
              <w:rPr>
                <w:noProof/>
                <w:webHidden/>
              </w:rPr>
              <w:tab/>
            </w:r>
            <w:r w:rsidR="005F66BD">
              <w:rPr>
                <w:noProof/>
                <w:webHidden/>
              </w:rPr>
              <w:fldChar w:fldCharType="begin"/>
            </w:r>
            <w:r w:rsidR="005F66BD">
              <w:rPr>
                <w:noProof/>
                <w:webHidden/>
              </w:rPr>
              <w:instrText xml:space="preserve"> PAGEREF _Toc25705444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70694A0F"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5" w:history="1">
            <w:r w:rsidR="005F66BD" w:rsidRPr="000D4993">
              <w:rPr>
                <w:rStyle w:val="Hyperlink"/>
                <w:noProof/>
              </w:rPr>
              <w:t>Elicitation</w:t>
            </w:r>
            <w:r w:rsidR="005F66BD">
              <w:rPr>
                <w:noProof/>
                <w:webHidden/>
              </w:rPr>
              <w:tab/>
            </w:r>
            <w:r w:rsidR="005F66BD">
              <w:rPr>
                <w:noProof/>
                <w:webHidden/>
              </w:rPr>
              <w:fldChar w:fldCharType="begin"/>
            </w:r>
            <w:r w:rsidR="005F66BD">
              <w:rPr>
                <w:noProof/>
                <w:webHidden/>
              </w:rPr>
              <w:instrText xml:space="preserve"> PAGEREF _Toc25705445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124B158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6" w:history="1">
            <w:r w:rsidR="005F66BD" w:rsidRPr="000D4993">
              <w:rPr>
                <w:rStyle w:val="Hyperlink"/>
                <w:noProof/>
              </w:rPr>
              <w:t>User Stories</w:t>
            </w:r>
            <w:r w:rsidR="005F66BD">
              <w:rPr>
                <w:noProof/>
                <w:webHidden/>
              </w:rPr>
              <w:tab/>
            </w:r>
            <w:r w:rsidR="005F66BD">
              <w:rPr>
                <w:noProof/>
                <w:webHidden/>
              </w:rPr>
              <w:fldChar w:fldCharType="begin"/>
            </w:r>
            <w:r w:rsidR="005F66BD">
              <w:rPr>
                <w:noProof/>
                <w:webHidden/>
              </w:rPr>
              <w:instrText xml:space="preserve"> PAGEREF _Toc25705446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65852A5D"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7" w:history="1">
            <w:r w:rsidR="005F66BD" w:rsidRPr="000D4993">
              <w:rPr>
                <w:rStyle w:val="Hyperlink"/>
                <w:noProof/>
              </w:rPr>
              <w:t>Requirement Specification</w:t>
            </w:r>
            <w:r w:rsidR="005F66BD">
              <w:rPr>
                <w:noProof/>
                <w:webHidden/>
              </w:rPr>
              <w:tab/>
            </w:r>
            <w:r w:rsidR="005F66BD">
              <w:rPr>
                <w:noProof/>
                <w:webHidden/>
              </w:rPr>
              <w:fldChar w:fldCharType="begin"/>
            </w:r>
            <w:r w:rsidR="005F66BD">
              <w:rPr>
                <w:noProof/>
                <w:webHidden/>
              </w:rPr>
              <w:instrText xml:space="preserve"> PAGEREF _Toc25705447 \h </w:instrText>
            </w:r>
            <w:r w:rsidR="005F66BD">
              <w:rPr>
                <w:noProof/>
                <w:webHidden/>
              </w:rPr>
            </w:r>
            <w:r w:rsidR="005F66BD">
              <w:rPr>
                <w:noProof/>
                <w:webHidden/>
              </w:rPr>
              <w:fldChar w:fldCharType="separate"/>
            </w:r>
            <w:r w:rsidR="005F66BD">
              <w:rPr>
                <w:noProof/>
                <w:webHidden/>
              </w:rPr>
              <w:t>10</w:t>
            </w:r>
            <w:r w:rsidR="005F66BD">
              <w:rPr>
                <w:noProof/>
                <w:webHidden/>
              </w:rPr>
              <w:fldChar w:fldCharType="end"/>
            </w:r>
          </w:hyperlink>
        </w:p>
        <w:p w14:paraId="40B7219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8" w:history="1">
            <w:r w:rsidR="005F66BD" w:rsidRPr="000D4993">
              <w:rPr>
                <w:rStyle w:val="Hyperlink"/>
                <w:noProof/>
              </w:rPr>
              <w:t>Analysis</w:t>
            </w:r>
            <w:r w:rsidR="005F66BD">
              <w:rPr>
                <w:noProof/>
                <w:webHidden/>
              </w:rPr>
              <w:tab/>
            </w:r>
            <w:r w:rsidR="005F66BD">
              <w:rPr>
                <w:noProof/>
                <w:webHidden/>
              </w:rPr>
              <w:fldChar w:fldCharType="begin"/>
            </w:r>
            <w:r w:rsidR="005F66BD">
              <w:rPr>
                <w:noProof/>
                <w:webHidden/>
              </w:rPr>
              <w:instrText xml:space="preserve"> PAGEREF _Toc25705448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9004E7"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9" w:history="1">
            <w:r w:rsidR="005F66BD" w:rsidRPr="000D4993">
              <w:rPr>
                <w:rStyle w:val="Hyperlink"/>
                <w:noProof/>
              </w:rPr>
              <w:t>Validation</w:t>
            </w:r>
            <w:r w:rsidR="005F66BD">
              <w:rPr>
                <w:noProof/>
                <w:webHidden/>
              </w:rPr>
              <w:tab/>
            </w:r>
            <w:r w:rsidR="005F66BD">
              <w:rPr>
                <w:noProof/>
                <w:webHidden/>
              </w:rPr>
              <w:fldChar w:fldCharType="begin"/>
            </w:r>
            <w:r w:rsidR="005F66BD">
              <w:rPr>
                <w:noProof/>
                <w:webHidden/>
              </w:rPr>
              <w:instrText xml:space="preserve"> PAGEREF _Toc25705449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18FF76"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0" w:history="1">
            <w:r w:rsidR="005F66BD" w:rsidRPr="000D4993">
              <w:rPr>
                <w:rStyle w:val="Hyperlink"/>
                <w:noProof/>
              </w:rPr>
              <w:t>Management</w:t>
            </w:r>
            <w:r w:rsidR="005F66BD">
              <w:rPr>
                <w:noProof/>
                <w:webHidden/>
              </w:rPr>
              <w:tab/>
            </w:r>
            <w:r w:rsidR="005F66BD">
              <w:rPr>
                <w:noProof/>
                <w:webHidden/>
              </w:rPr>
              <w:fldChar w:fldCharType="begin"/>
            </w:r>
            <w:r w:rsidR="005F66BD">
              <w:rPr>
                <w:noProof/>
                <w:webHidden/>
              </w:rPr>
              <w:instrText xml:space="preserve"> PAGEREF _Toc25705450 \h </w:instrText>
            </w:r>
            <w:r w:rsidR="005F66BD">
              <w:rPr>
                <w:noProof/>
                <w:webHidden/>
              </w:rPr>
            </w:r>
            <w:r w:rsidR="005F66BD">
              <w:rPr>
                <w:noProof/>
                <w:webHidden/>
              </w:rPr>
              <w:fldChar w:fldCharType="separate"/>
            </w:r>
            <w:r w:rsidR="005F66BD">
              <w:rPr>
                <w:noProof/>
                <w:webHidden/>
              </w:rPr>
              <w:t>12</w:t>
            </w:r>
            <w:r w:rsidR="005F66BD">
              <w:rPr>
                <w:noProof/>
                <w:webHidden/>
              </w:rPr>
              <w:fldChar w:fldCharType="end"/>
            </w:r>
          </w:hyperlink>
        </w:p>
        <w:p w14:paraId="760D4122"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1" w:history="1">
            <w:r w:rsidR="005F66BD" w:rsidRPr="000D4993">
              <w:rPr>
                <w:rStyle w:val="Hyperlink"/>
                <w:noProof/>
              </w:rPr>
              <w:t>Design</w:t>
            </w:r>
            <w:r w:rsidR="005F66BD">
              <w:rPr>
                <w:noProof/>
                <w:webHidden/>
              </w:rPr>
              <w:tab/>
            </w:r>
            <w:r w:rsidR="005F66BD">
              <w:rPr>
                <w:noProof/>
                <w:webHidden/>
              </w:rPr>
              <w:fldChar w:fldCharType="begin"/>
            </w:r>
            <w:r w:rsidR="005F66BD">
              <w:rPr>
                <w:noProof/>
                <w:webHidden/>
              </w:rPr>
              <w:instrText xml:space="preserve"> PAGEREF _Toc25705451 \h </w:instrText>
            </w:r>
            <w:r w:rsidR="005F66BD">
              <w:rPr>
                <w:noProof/>
                <w:webHidden/>
              </w:rPr>
            </w:r>
            <w:r w:rsidR="005F66BD">
              <w:rPr>
                <w:noProof/>
                <w:webHidden/>
              </w:rPr>
              <w:fldChar w:fldCharType="separate"/>
            </w:r>
            <w:r w:rsidR="005F66BD">
              <w:rPr>
                <w:noProof/>
                <w:webHidden/>
              </w:rPr>
              <w:t>13</w:t>
            </w:r>
            <w:r w:rsidR="005F66BD">
              <w:rPr>
                <w:noProof/>
                <w:webHidden/>
              </w:rPr>
              <w:fldChar w:fldCharType="end"/>
            </w:r>
          </w:hyperlink>
        </w:p>
        <w:p w14:paraId="7588AB70"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2" w:history="1">
            <w:r w:rsidR="005F66BD" w:rsidRPr="000D4993">
              <w:rPr>
                <w:rStyle w:val="Hyperlink"/>
                <w:noProof/>
              </w:rPr>
              <w:t>UML – Class Diagram</w:t>
            </w:r>
            <w:r w:rsidR="005F66BD">
              <w:rPr>
                <w:noProof/>
                <w:webHidden/>
              </w:rPr>
              <w:tab/>
            </w:r>
            <w:r w:rsidR="005F66BD">
              <w:rPr>
                <w:noProof/>
                <w:webHidden/>
              </w:rPr>
              <w:fldChar w:fldCharType="begin"/>
            </w:r>
            <w:r w:rsidR="005F66BD">
              <w:rPr>
                <w:noProof/>
                <w:webHidden/>
              </w:rPr>
              <w:instrText xml:space="preserve"> PAGEREF _Toc25705452 \h </w:instrText>
            </w:r>
            <w:r w:rsidR="005F66BD">
              <w:rPr>
                <w:noProof/>
                <w:webHidden/>
              </w:rPr>
            </w:r>
            <w:r w:rsidR="005F66BD">
              <w:rPr>
                <w:noProof/>
                <w:webHidden/>
              </w:rPr>
              <w:fldChar w:fldCharType="separate"/>
            </w:r>
            <w:r w:rsidR="005F66BD">
              <w:rPr>
                <w:noProof/>
                <w:webHidden/>
              </w:rPr>
              <w:t>14</w:t>
            </w:r>
            <w:r w:rsidR="005F66BD">
              <w:rPr>
                <w:noProof/>
                <w:webHidden/>
              </w:rPr>
              <w:fldChar w:fldCharType="end"/>
            </w:r>
          </w:hyperlink>
        </w:p>
        <w:p w14:paraId="1725CBB8"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3" w:history="1">
            <w:r w:rsidR="005F66BD" w:rsidRPr="000D4993">
              <w:rPr>
                <w:rStyle w:val="Hyperlink"/>
                <w:noProof/>
              </w:rPr>
              <w:t>UML – Use Case Diagram</w:t>
            </w:r>
            <w:r w:rsidR="005F66BD">
              <w:rPr>
                <w:noProof/>
                <w:webHidden/>
              </w:rPr>
              <w:tab/>
            </w:r>
            <w:r w:rsidR="005F66BD">
              <w:rPr>
                <w:noProof/>
                <w:webHidden/>
              </w:rPr>
              <w:fldChar w:fldCharType="begin"/>
            </w:r>
            <w:r w:rsidR="005F66BD">
              <w:rPr>
                <w:noProof/>
                <w:webHidden/>
              </w:rPr>
              <w:instrText xml:space="preserve"> PAGEREF _Toc25705453 \h </w:instrText>
            </w:r>
            <w:r w:rsidR="005F66BD">
              <w:rPr>
                <w:noProof/>
                <w:webHidden/>
              </w:rPr>
            </w:r>
            <w:r w:rsidR="005F66BD">
              <w:rPr>
                <w:noProof/>
                <w:webHidden/>
              </w:rPr>
              <w:fldChar w:fldCharType="separate"/>
            </w:r>
            <w:r w:rsidR="005F66BD">
              <w:rPr>
                <w:noProof/>
                <w:webHidden/>
              </w:rPr>
              <w:t>15</w:t>
            </w:r>
            <w:r w:rsidR="005F66BD">
              <w:rPr>
                <w:noProof/>
                <w:webHidden/>
              </w:rPr>
              <w:fldChar w:fldCharType="end"/>
            </w:r>
          </w:hyperlink>
        </w:p>
        <w:p w14:paraId="2005183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4" w:history="1">
            <w:r w:rsidR="005F66BD" w:rsidRPr="000D4993">
              <w:rPr>
                <w:rStyle w:val="Hyperlink"/>
                <w:noProof/>
              </w:rPr>
              <w:t>UML – Activity Diagram</w:t>
            </w:r>
            <w:r w:rsidR="005F66BD">
              <w:rPr>
                <w:noProof/>
                <w:webHidden/>
              </w:rPr>
              <w:tab/>
            </w:r>
            <w:r w:rsidR="005F66BD">
              <w:rPr>
                <w:noProof/>
                <w:webHidden/>
              </w:rPr>
              <w:fldChar w:fldCharType="begin"/>
            </w:r>
            <w:r w:rsidR="005F66BD">
              <w:rPr>
                <w:noProof/>
                <w:webHidden/>
              </w:rPr>
              <w:instrText xml:space="preserve"> PAGEREF _Toc25705454 \h </w:instrText>
            </w:r>
            <w:r w:rsidR="005F66BD">
              <w:rPr>
                <w:noProof/>
                <w:webHidden/>
              </w:rPr>
            </w:r>
            <w:r w:rsidR="005F66BD">
              <w:rPr>
                <w:noProof/>
                <w:webHidden/>
              </w:rPr>
              <w:fldChar w:fldCharType="separate"/>
            </w:r>
            <w:r w:rsidR="005F66BD">
              <w:rPr>
                <w:noProof/>
                <w:webHidden/>
              </w:rPr>
              <w:t>16</w:t>
            </w:r>
            <w:r w:rsidR="005F66BD">
              <w:rPr>
                <w:noProof/>
                <w:webHidden/>
              </w:rPr>
              <w:fldChar w:fldCharType="end"/>
            </w:r>
          </w:hyperlink>
        </w:p>
        <w:p w14:paraId="7E7E4BDE"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5" w:history="1">
            <w:r w:rsidR="005F66BD" w:rsidRPr="000D4993">
              <w:rPr>
                <w:rStyle w:val="Hyperlink"/>
                <w:noProof/>
              </w:rPr>
              <w:t>UML – Sequence Diagram</w:t>
            </w:r>
            <w:r w:rsidR="005F66BD">
              <w:rPr>
                <w:noProof/>
                <w:webHidden/>
              </w:rPr>
              <w:tab/>
            </w:r>
            <w:r w:rsidR="005F66BD">
              <w:rPr>
                <w:noProof/>
                <w:webHidden/>
              </w:rPr>
              <w:fldChar w:fldCharType="begin"/>
            </w:r>
            <w:r w:rsidR="005F66BD">
              <w:rPr>
                <w:noProof/>
                <w:webHidden/>
              </w:rPr>
              <w:instrText xml:space="preserve"> PAGEREF _Toc25705455 \h </w:instrText>
            </w:r>
            <w:r w:rsidR="005F66BD">
              <w:rPr>
                <w:noProof/>
                <w:webHidden/>
              </w:rPr>
            </w:r>
            <w:r w:rsidR="005F66BD">
              <w:rPr>
                <w:noProof/>
                <w:webHidden/>
              </w:rPr>
              <w:fldChar w:fldCharType="separate"/>
            </w:r>
            <w:r w:rsidR="005F66BD">
              <w:rPr>
                <w:noProof/>
                <w:webHidden/>
              </w:rPr>
              <w:t>17</w:t>
            </w:r>
            <w:r w:rsidR="005F66BD">
              <w:rPr>
                <w:noProof/>
                <w:webHidden/>
              </w:rPr>
              <w:fldChar w:fldCharType="end"/>
            </w:r>
          </w:hyperlink>
        </w:p>
        <w:p w14:paraId="4E3180B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6" w:history="1">
            <w:r w:rsidR="005F66BD" w:rsidRPr="000D4993">
              <w:rPr>
                <w:rStyle w:val="Hyperlink"/>
                <w:noProof/>
              </w:rPr>
              <w:t>Justification</w:t>
            </w:r>
            <w:r w:rsidR="005F66BD">
              <w:rPr>
                <w:noProof/>
                <w:webHidden/>
              </w:rPr>
              <w:tab/>
            </w:r>
            <w:r w:rsidR="005F66BD">
              <w:rPr>
                <w:noProof/>
                <w:webHidden/>
              </w:rPr>
              <w:fldChar w:fldCharType="begin"/>
            </w:r>
            <w:r w:rsidR="005F66BD">
              <w:rPr>
                <w:noProof/>
                <w:webHidden/>
              </w:rPr>
              <w:instrText xml:space="preserve"> PAGEREF _Toc25705456 \h </w:instrText>
            </w:r>
            <w:r w:rsidR="005F66BD">
              <w:rPr>
                <w:noProof/>
                <w:webHidden/>
              </w:rPr>
            </w:r>
            <w:r w:rsidR="005F66BD">
              <w:rPr>
                <w:noProof/>
                <w:webHidden/>
              </w:rPr>
              <w:fldChar w:fldCharType="separate"/>
            </w:r>
            <w:r w:rsidR="005F66BD">
              <w:rPr>
                <w:noProof/>
                <w:webHidden/>
              </w:rPr>
              <w:t>18</w:t>
            </w:r>
            <w:r w:rsidR="005F66BD">
              <w:rPr>
                <w:noProof/>
                <w:webHidden/>
              </w:rPr>
              <w:fldChar w:fldCharType="end"/>
            </w:r>
          </w:hyperlink>
        </w:p>
        <w:p w14:paraId="5C23595F"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7" w:history="1">
            <w:r w:rsidR="005F66BD" w:rsidRPr="000D4993">
              <w:rPr>
                <w:rStyle w:val="Hyperlink"/>
                <w:noProof/>
              </w:rPr>
              <w:t>Test Cases</w:t>
            </w:r>
            <w:r w:rsidR="005F66BD">
              <w:rPr>
                <w:noProof/>
                <w:webHidden/>
              </w:rPr>
              <w:tab/>
            </w:r>
            <w:r w:rsidR="005F66BD">
              <w:rPr>
                <w:noProof/>
                <w:webHidden/>
              </w:rPr>
              <w:fldChar w:fldCharType="begin"/>
            </w:r>
            <w:r w:rsidR="005F66BD">
              <w:rPr>
                <w:noProof/>
                <w:webHidden/>
              </w:rPr>
              <w:instrText xml:space="preserve"> PAGEREF _Toc25705457 \h </w:instrText>
            </w:r>
            <w:r w:rsidR="005F66BD">
              <w:rPr>
                <w:noProof/>
                <w:webHidden/>
              </w:rPr>
            </w:r>
            <w:r w:rsidR="005F66BD">
              <w:rPr>
                <w:noProof/>
                <w:webHidden/>
              </w:rPr>
              <w:fldChar w:fldCharType="separate"/>
            </w:r>
            <w:r w:rsidR="005F66BD">
              <w:rPr>
                <w:noProof/>
                <w:webHidden/>
              </w:rPr>
              <w:t>19</w:t>
            </w:r>
            <w:r w:rsidR="005F66BD">
              <w:rPr>
                <w:noProof/>
                <w:webHidden/>
              </w:rPr>
              <w:fldChar w:fldCharType="end"/>
            </w:r>
          </w:hyperlink>
        </w:p>
        <w:p w14:paraId="5328858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8" w:history="1">
            <w:r w:rsidR="005F66BD" w:rsidRPr="000D4993">
              <w:rPr>
                <w:rStyle w:val="Hyperlink"/>
                <w:noProof/>
              </w:rPr>
              <w:t>Risk Analysis</w:t>
            </w:r>
            <w:r w:rsidR="005F66BD">
              <w:rPr>
                <w:noProof/>
                <w:webHidden/>
              </w:rPr>
              <w:tab/>
            </w:r>
            <w:r w:rsidR="005F66BD">
              <w:rPr>
                <w:noProof/>
                <w:webHidden/>
              </w:rPr>
              <w:fldChar w:fldCharType="begin"/>
            </w:r>
            <w:r w:rsidR="005F66BD">
              <w:rPr>
                <w:noProof/>
                <w:webHidden/>
              </w:rPr>
              <w:instrText xml:space="preserve"> PAGEREF _Toc25705458 \h </w:instrText>
            </w:r>
            <w:r w:rsidR="005F66BD">
              <w:rPr>
                <w:noProof/>
                <w:webHidden/>
              </w:rPr>
            </w:r>
            <w:r w:rsidR="005F66BD">
              <w:rPr>
                <w:noProof/>
                <w:webHidden/>
              </w:rPr>
              <w:fldChar w:fldCharType="separate"/>
            </w:r>
            <w:r w:rsidR="005F66BD">
              <w:rPr>
                <w:noProof/>
                <w:webHidden/>
              </w:rPr>
              <w:t>21</w:t>
            </w:r>
            <w:r w:rsidR="005F66BD">
              <w:rPr>
                <w:noProof/>
                <w:webHidden/>
              </w:rPr>
              <w:fldChar w:fldCharType="end"/>
            </w:r>
          </w:hyperlink>
        </w:p>
        <w:p w14:paraId="5496603B"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9" w:history="1">
            <w:r w:rsidR="005F66BD" w:rsidRPr="000D4993">
              <w:rPr>
                <w:rStyle w:val="Hyperlink"/>
                <w:noProof/>
              </w:rPr>
              <w:t>First Release Plan</w:t>
            </w:r>
            <w:r w:rsidR="005F66BD">
              <w:rPr>
                <w:noProof/>
                <w:webHidden/>
              </w:rPr>
              <w:tab/>
            </w:r>
            <w:r w:rsidR="005F66BD">
              <w:rPr>
                <w:noProof/>
                <w:webHidden/>
              </w:rPr>
              <w:fldChar w:fldCharType="begin"/>
            </w:r>
            <w:r w:rsidR="005F66BD">
              <w:rPr>
                <w:noProof/>
                <w:webHidden/>
              </w:rPr>
              <w:instrText xml:space="preserve"> PAGEREF _Toc25705459 \h </w:instrText>
            </w:r>
            <w:r w:rsidR="005F66BD">
              <w:rPr>
                <w:noProof/>
                <w:webHidden/>
              </w:rPr>
            </w:r>
            <w:r w:rsidR="005F66BD">
              <w:rPr>
                <w:noProof/>
                <w:webHidden/>
              </w:rPr>
              <w:fldChar w:fldCharType="separate"/>
            </w:r>
            <w:r w:rsidR="005F66BD">
              <w:rPr>
                <w:noProof/>
                <w:webHidden/>
              </w:rPr>
              <w:t>22</w:t>
            </w:r>
            <w:r w:rsidR="005F66BD">
              <w:rPr>
                <w:noProof/>
                <w:webHidden/>
              </w:rPr>
              <w:fldChar w:fldCharType="end"/>
            </w:r>
          </w:hyperlink>
        </w:p>
        <w:p w14:paraId="27F6A462"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0" w:history="1">
            <w:r w:rsidR="005F66BD" w:rsidRPr="000D4993">
              <w:rPr>
                <w:rStyle w:val="Hyperlink"/>
                <w:noProof/>
              </w:rPr>
              <w:t>Code</w:t>
            </w:r>
            <w:r w:rsidR="005F66BD">
              <w:rPr>
                <w:noProof/>
                <w:webHidden/>
              </w:rPr>
              <w:tab/>
            </w:r>
            <w:r w:rsidR="005F66BD">
              <w:rPr>
                <w:noProof/>
                <w:webHidden/>
              </w:rPr>
              <w:fldChar w:fldCharType="begin"/>
            </w:r>
            <w:r w:rsidR="005F66BD">
              <w:rPr>
                <w:noProof/>
                <w:webHidden/>
              </w:rPr>
              <w:instrText xml:space="preserve"> PAGEREF _Toc25705460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3C0CFB2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1" w:history="1">
            <w:r w:rsidR="005F66BD" w:rsidRPr="000D4993">
              <w:rPr>
                <w:rStyle w:val="Hyperlink"/>
                <w:noProof/>
              </w:rPr>
              <w:t>Conclusion</w:t>
            </w:r>
            <w:r w:rsidR="005F66BD">
              <w:rPr>
                <w:noProof/>
                <w:webHidden/>
              </w:rPr>
              <w:tab/>
            </w:r>
            <w:r w:rsidR="005F66BD">
              <w:rPr>
                <w:noProof/>
                <w:webHidden/>
              </w:rPr>
              <w:fldChar w:fldCharType="begin"/>
            </w:r>
            <w:r w:rsidR="005F66BD">
              <w:rPr>
                <w:noProof/>
                <w:webHidden/>
              </w:rPr>
              <w:instrText xml:space="preserve"> PAGEREF _Toc25705461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590AC4F4"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2" w:history="1">
            <w:r w:rsidR="005F66BD" w:rsidRPr="000D4993">
              <w:rPr>
                <w:rStyle w:val="Hyperlink"/>
                <w:noProof/>
              </w:rPr>
              <w:t>Appendix 1</w:t>
            </w:r>
            <w:r w:rsidR="005F66BD">
              <w:rPr>
                <w:noProof/>
                <w:webHidden/>
              </w:rPr>
              <w:tab/>
            </w:r>
            <w:r w:rsidR="005F66BD">
              <w:rPr>
                <w:noProof/>
                <w:webHidden/>
              </w:rPr>
              <w:fldChar w:fldCharType="begin"/>
            </w:r>
            <w:r w:rsidR="005F66BD">
              <w:rPr>
                <w:noProof/>
                <w:webHidden/>
              </w:rPr>
              <w:instrText xml:space="preserve"> PAGEREF _Toc25705462 \h </w:instrText>
            </w:r>
            <w:r w:rsidR="005F66BD">
              <w:rPr>
                <w:noProof/>
                <w:webHidden/>
              </w:rPr>
            </w:r>
            <w:r w:rsidR="005F66BD">
              <w:rPr>
                <w:noProof/>
                <w:webHidden/>
              </w:rPr>
              <w:fldChar w:fldCharType="separate"/>
            </w:r>
            <w:r w:rsidR="005F66BD">
              <w:rPr>
                <w:noProof/>
                <w:webHidden/>
              </w:rPr>
              <w:t>24</w:t>
            </w:r>
            <w:r w:rsidR="005F66BD">
              <w:rPr>
                <w:noProof/>
                <w:webHidden/>
              </w:rPr>
              <w:fldChar w:fldCharType="end"/>
            </w:r>
          </w:hyperlink>
        </w:p>
        <w:p w14:paraId="0D32A5AD"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3" w:history="1">
            <w:r w:rsidR="005F66BD" w:rsidRPr="000D4993">
              <w:rPr>
                <w:rStyle w:val="Hyperlink"/>
                <w:noProof/>
              </w:rPr>
              <w:t>Appendix 2</w:t>
            </w:r>
            <w:r w:rsidR="005F66BD">
              <w:rPr>
                <w:noProof/>
                <w:webHidden/>
              </w:rPr>
              <w:tab/>
            </w:r>
            <w:r w:rsidR="005F66BD">
              <w:rPr>
                <w:noProof/>
                <w:webHidden/>
              </w:rPr>
              <w:fldChar w:fldCharType="begin"/>
            </w:r>
            <w:r w:rsidR="005F66BD">
              <w:rPr>
                <w:noProof/>
                <w:webHidden/>
              </w:rPr>
              <w:instrText xml:space="preserve"> PAGEREF _Toc25705463 \h </w:instrText>
            </w:r>
            <w:r w:rsidR="005F66BD">
              <w:rPr>
                <w:noProof/>
                <w:webHidden/>
              </w:rPr>
            </w:r>
            <w:r w:rsidR="005F66BD">
              <w:rPr>
                <w:noProof/>
                <w:webHidden/>
              </w:rPr>
              <w:fldChar w:fldCharType="separate"/>
            </w:r>
            <w:r w:rsidR="005F66BD">
              <w:rPr>
                <w:noProof/>
                <w:webHidden/>
              </w:rPr>
              <w:t>25</w:t>
            </w:r>
            <w:r w:rsidR="005F66BD">
              <w:rPr>
                <w:noProof/>
                <w:webHidden/>
              </w:rPr>
              <w:fldChar w:fldCharType="end"/>
            </w:r>
          </w:hyperlink>
        </w:p>
        <w:p w14:paraId="6B0A99F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4" w:history="1">
            <w:r w:rsidR="005F66BD" w:rsidRPr="000D4993">
              <w:rPr>
                <w:rStyle w:val="Hyperlink"/>
                <w:noProof/>
              </w:rPr>
              <w:t>Bibliography</w:t>
            </w:r>
            <w:r w:rsidR="005F66BD">
              <w:rPr>
                <w:noProof/>
                <w:webHidden/>
              </w:rPr>
              <w:tab/>
            </w:r>
            <w:r w:rsidR="005F66BD">
              <w:rPr>
                <w:noProof/>
                <w:webHidden/>
              </w:rPr>
              <w:fldChar w:fldCharType="begin"/>
            </w:r>
            <w:r w:rsidR="005F66BD">
              <w:rPr>
                <w:noProof/>
                <w:webHidden/>
              </w:rPr>
              <w:instrText xml:space="preserve"> PAGEREF _Toc25705464 \h </w:instrText>
            </w:r>
            <w:r w:rsidR="005F66BD">
              <w:rPr>
                <w:noProof/>
                <w:webHidden/>
              </w:rPr>
            </w:r>
            <w:r w:rsidR="005F66BD">
              <w:rPr>
                <w:noProof/>
                <w:webHidden/>
              </w:rPr>
              <w:fldChar w:fldCharType="separate"/>
            </w:r>
            <w:r w:rsidR="005F66BD">
              <w:rPr>
                <w:noProof/>
                <w:webHidden/>
              </w:rPr>
              <w:t>26</w:t>
            </w:r>
            <w:r w:rsidR="005F66BD">
              <w:rPr>
                <w:noProof/>
                <w:webHidden/>
              </w:rPr>
              <w:fldChar w:fldCharType="end"/>
            </w:r>
          </w:hyperlink>
        </w:p>
        <w:p w14:paraId="10C07FF4" w14:textId="77777777"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77777777" w:rsidR="006E0A63" w:rsidRPr="000040C5" w:rsidRDefault="006E0A63" w:rsidP="003710F8">
      <w:pPr>
        <w:pStyle w:val="Heading1"/>
        <w:jc w:val="both"/>
      </w:pPr>
      <w:bookmarkStart w:id="0" w:name="_Toc25705437"/>
      <w:r>
        <w:lastRenderedPageBreak/>
        <w:t xml:space="preserve">Index of </w:t>
      </w:r>
      <w:r w:rsidR="0067041F">
        <w:t xml:space="preserve">Tables and </w:t>
      </w:r>
      <w:r>
        <w:t>Figures</w:t>
      </w:r>
      <w:bookmarkEnd w:id="0"/>
    </w:p>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p>
    <w:p w14:paraId="2B00D27C" w14:textId="77777777" w:rsidR="00EC7EB3" w:rsidRDefault="00DB20D9" w:rsidP="003710F8">
      <w:pPr>
        <w:pStyle w:val="Heading1"/>
        <w:jc w:val="both"/>
      </w:pPr>
      <w:bookmarkStart w:id="1" w:name="_Toc25705438"/>
      <w:r>
        <w:rPr>
          <w:rStyle w:val="Emphasis"/>
        </w:rPr>
        <w:lastRenderedPageBreak/>
        <w:t>Introduction</w:t>
      </w:r>
      <w:bookmarkEnd w:id="1"/>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2" w:name="_Toc25705439"/>
      <w:r>
        <w:rPr>
          <w:rStyle w:val="Emphasis"/>
        </w:rPr>
        <w:t>SDLC</w:t>
      </w:r>
      <w:bookmarkEnd w:id="2"/>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3" w:name="_Toc25705440"/>
      <w:r>
        <w:t>Process Model</w:t>
      </w:r>
      <w:bookmarkEnd w:id="3"/>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4" w:name="_Toc25705441"/>
      <w:r>
        <w:rPr>
          <w:rStyle w:val="Emphasis"/>
        </w:rPr>
        <w:lastRenderedPageBreak/>
        <w:t>Requirement</w:t>
      </w:r>
      <w:r w:rsidR="005D62C3">
        <w:rPr>
          <w:rStyle w:val="Emphasis"/>
        </w:rPr>
        <w:t>s</w:t>
      </w:r>
      <w:bookmarkEnd w:id="4"/>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5" w:name="_Toc25705442"/>
      <w:r>
        <w:t>Stakeholders</w:t>
      </w:r>
      <w:bookmarkEnd w:id="5"/>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6" w:name="_Toc25705443"/>
      <w:r>
        <w:t>Types of Requirement</w:t>
      </w:r>
      <w:bookmarkEnd w:id="6"/>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7" w:name="_Toc25705444"/>
      <w:r>
        <w:t>Requirements Engineering Process</w:t>
      </w:r>
      <w:r w:rsidR="002C0EEC">
        <w:t>es</w:t>
      </w:r>
      <w:bookmarkEnd w:id="7"/>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8" w:name="_Toc25705445"/>
      <w:r>
        <w:lastRenderedPageBreak/>
        <w:t>Elicitation</w:t>
      </w:r>
      <w:bookmarkEnd w:id="8"/>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9" w:name="_Toc25705446"/>
      <w:r>
        <w:t>User Stories</w:t>
      </w:r>
      <w:bookmarkEnd w:id="9"/>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0" w:name="_Toc25705447"/>
      <w:r>
        <w:t>Requirement Specification</w:t>
      </w:r>
      <w:bookmarkEnd w:id="10"/>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1" w:name="_Toc25705448"/>
      <w:r>
        <w:t>Analysis</w:t>
      </w:r>
      <w:bookmarkEnd w:id="11"/>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2" w:name="_Toc25705449"/>
      <w:r>
        <w:t>Validation</w:t>
      </w:r>
      <w:bookmarkEnd w:id="12"/>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3" w:name="_Toc25705450"/>
      <w:r>
        <w:t>Management</w:t>
      </w:r>
      <w:bookmarkEnd w:id="13"/>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4" w:name="_Toc25705451"/>
      <w:r>
        <w:rPr>
          <w:rStyle w:val="Emphasis"/>
        </w:rPr>
        <w:lastRenderedPageBreak/>
        <w:t>Design</w:t>
      </w:r>
      <w:bookmarkEnd w:id="14"/>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121A7337" w14:textId="53BD6313" w:rsidR="00C12EF1"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238EBA74" w14:textId="77777777" w:rsidR="000637CC" w:rsidRDefault="000637CC"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5" w:name="_Toc25705452"/>
      <w:r>
        <w:lastRenderedPageBreak/>
        <w:t xml:space="preserve">UML </w:t>
      </w:r>
      <w:r w:rsidR="006C5F4F">
        <w:t>–</w:t>
      </w:r>
      <w:r>
        <w:t xml:space="preserve"> </w:t>
      </w:r>
      <w:r w:rsidR="006C5F4F">
        <w:t>Class</w:t>
      </w:r>
      <w:r w:rsidR="00BF521B">
        <w:t xml:space="preserve"> Diagram</w:t>
      </w:r>
      <w:bookmarkEnd w:id="15"/>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EA1F2F">
      <w:pPr>
        <w:jc w:val="center"/>
        <w:rPr>
          <w:rFonts w:cstheme="minorHAnsi"/>
        </w:rPr>
      </w:pPr>
      <w:r>
        <w:rPr>
          <w:rFonts w:cstheme="minorHAnsi"/>
          <w:noProof/>
        </w:rPr>
        <w:drawing>
          <wp:inline distT="0" distB="0" distL="0" distR="0" wp14:anchorId="2148CBE9" wp14:editId="3EE41E7A">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14:paraId="11991167" w14:textId="5949FBB8" w:rsidR="002D152D" w:rsidRPr="000637CC" w:rsidRDefault="002D152D"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6" w:name="_Toc25705453"/>
      <w:r>
        <w:lastRenderedPageBreak/>
        <w:t>UML – Use Case Diagram</w:t>
      </w:r>
      <w:bookmarkEnd w:id="16"/>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05B817A3" w:rsidR="00B5395C" w:rsidRDefault="00B5395C" w:rsidP="000637CC">
      <w:pPr>
        <w:jc w:val="center"/>
        <w:rPr>
          <w:i/>
          <w:iCs/>
        </w:rPr>
      </w:pPr>
      <w:r w:rsidRPr="000637CC">
        <w:rPr>
          <w:i/>
          <w:iCs/>
        </w:rPr>
        <w:t>Fig. 4 – Use Case Diagram</w:t>
      </w:r>
      <w:r w:rsidR="000637CC" w:rsidRPr="000637CC">
        <w:rPr>
          <w:i/>
          <w:iCs/>
        </w:rPr>
        <w:t xml:space="preserve"> (refer Appendix 2 for UML diagram link)</w:t>
      </w:r>
    </w:p>
    <w:p w14:paraId="026F74A7" w14:textId="77777777" w:rsidR="004C0FDE" w:rsidRPr="000637CC" w:rsidRDefault="004C0FDE" w:rsidP="000637CC">
      <w:pPr>
        <w:jc w:val="center"/>
        <w:rPr>
          <w:i/>
          <w:iCs/>
        </w:rPr>
      </w:pPr>
    </w:p>
    <w:p w14:paraId="29FEE815" w14:textId="77777777" w:rsidR="00893357" w:rsidRDefault="00893357" w:rsidP="00893357">
      <w:pPr>
        <w:pStyle w:val="Heading2"/>
      </w:pPr>
      <w:bookmarkStart w:id="17" w:name="_Toc25705454"/>
      <w:r>
        <w:lastRenderedPageBreak/>
        <w:t>UML – Activity Diagram</w:t>
      </w:r>
      <w:bookmarkEnd w:id="17"/>
    </w:p>
    <w:p w14:paraId="331A3509" w14:textId="76F08F58" w:rsidR="00B5395C" w:rsidRDefault="00005B8E" w:rsidP="00F64CBE">
      <w:pPr>
        <w:jc w:val="both"/>
      </w:pPr>
      <w:r>
        <w:t>The Activity diagram shows the flow of various activities within the system. The flow can be sequential, branched or concurrent</w:t>
      </w:r>
      <w:r w:rsidR="00F64CBE">
        <w:t>. The figure 5 shows the Activity diagram for the TCS.</w:t>
      </w:r>
    </w:p>
    <w:p w14:paraId="0F717815" w14:textId="2CCA8E9D" w:rsidR="00F64CBE" w:rsidRDefault="0092459F" w:rsidP="00F64CBE">
      <w:pPr>
        <w:jc w:val="both"/>
      </w:pPr>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14:paraId="0F1880FE" w14:textId="3080A010" w:rsidR="00F64CBE" w:rsidRPr="000637CC" w:rsidRDefault="00F64CBE" w:rsidP="000637CC">
      <w:pPr>
        <w:jc w:val="center"/>
        <w:rPr>
          <w:i/>
          <w:iCs/>
        </w:rPr>
      </w:pPr>
      <w:r w:rsidRPr="000637CC">
        <w:rPr>
          <w:i/>
          <w:iCs/>
        </w:rPr>
        <w:t>Fig. 5 – Activity Diagram</w:t>
      </w:r>
      <w:r w:rsidR="000637CC" w:rsidRPr="000637CC">
        <w:rPr>
          <w:i/>
          <w:iCs/>
        </w:rPr>
        <w:t xml:space="preserve"> (refer Appendix 2 for UML diagram link)</w:t>
      </w:r>
    </w:p>
    <w:p w14:paraId="3A194F10" w14:textId="7937EAAE" w:rsidR="00F64CBE" w:rsidRDefault="004C0FDE" w:rsidP="00F64CBE">
      <w:pPr>
        <w:jc w:val="both"/>
      </w:pPr>
      <w:r>
        <w:t>The activity diagram uses swim lane approach with all the actors in different lanes. The TCS lane is the central aspect to the entire system. It collects inputs from EVAS, pedestrian control, road sensors and DCC control room. The TCS system receives three levels of interrupt signal codes. The normal traffic management is given the least priority which is the default state of the system indicated in the ‘Normal Traffic Management State’ block. The pedestrian block gets medium priority. Whenever a pedestrian presses the button, a medium interrupt signal is sent to the TCS. This starts the countdown timer for the pedestrians to cross the road. Once the timer expires, the pedestrian system is set back to the idle state. Finally, the EVAS system is given the highest interrupt priority. This is managed by the emergency services directly</w:t>
      </w:r>
      <w:r w:rsidR="00966A1E">
        <w:t xml:space="preserve"> and can override the TCS. As long as the EVAS alert signal is active, the TCS control is overridden by EVAS system. Once the alert is cleared, the EVAS gets back to standby state allowing the TCS to return to normal functionality.</w:t>
      </w:r>
    </w:p>
    <w:p w14:paraId="199D4728" w14:textId="68AEBDA1" w:rsidR="00C12EF1" w:rsidRDefault="00E84C89" w:rsidP="00F64CBE">
      <w:pPr>
        <w:jc w:val="both"/>
      </w:pPr>
      <w:r>
        <w:t xml:space="preserve">The DCC Control Room has the access to the TCS system directly in case manual control is required. This requires special access and authorizations through a login page. </w:t>
      </w:r>
      <w:r w:rsidR="00EA4C76">
        <w:t>They can access the DCC Data center which stores the timestamped traffic data from the sensors.</w:t>
      </w:r>
    </w:p>
    <w:p w14:paraId="41BF9582" w14:textId="77777777" w:rsidR="00C2062A" w:rsidRDefault="00C2062A" w:rsidP="00C2062A">
      <w:pPr>
        <w:pStyle w:val="Heading2"/>
      </w:pPr>
      <w:bookmarkStart w:id="18" w:name="_Toc25705455"/>
      <w:r>
        <w:lastRenderedPageBreak/>
        <w:t>UML – Sequence Diagram</w:t>
      </w:r>
      <w:bookmarkEnd w:id="18"/>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08C8A26B" w:rsidR="000C4F0E" w:rsidRPr="000637CC" w:rsidRDefault="000C4F0E" w:rsidP="000637CC">
      <w:pPr>
        <w:jc w:val="center"/>
        <w:rPr>
          <w:i/>
          <w:iCs/>
        </w:rPr>
      </w:pPr>
      <w:r w:rsidRPr="000637CC">
        <w:rPr>
          <w:i/>
          <w:iCs/>
        </w:rPr>
        <w:t>Fig. 6 – Sequence Diagram</w:t>
      </w:r>
      <w:r w:rsidR="000637CC" w:rsidRPr="000637CC">
        <w:rPr>
          <w:i/>
          <w:iCs/>
        </w:rPr>
        <w:t xml:space="preserve"> (refer Appendix 2 for UML diagram link)</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23960105" w14:textId="77777777" w:rsidR="00902736" w:rsidRDefault="00902736" w:rsidP="00902736">
      <w:pPr>
        <w:pStyle w:val="Heading2"/>
      </w:pPr>
      <w:bookmarkStart w:id="19" w:name="_Toc25705456"/>
      <w:r>
        <w:lastRenderedPageBreak/>
        <w:t>Justification</w:t>
      </w:r>
      <w:bookmarkEnd w:id="19"/>
    </w:p>
    <w:p w14:paraId="4CB1E7D2" w14:textId="77777777" w:rsidR="00902736" w:rsidRPr="00902736" w:rsidRDefault="00902736" w:rsidP="00902736"/>
    <w:p w14:paraId="6017364F" w14:textId="77777777" w:rsidR="001B6734" w:rsidRPr="00B5395C" w:rsidRDefault="001B6734" w:rsidP="00F64CBE">
      <w:pPr>
        <w:jc w:val="both"/>
      </w:pPr>
    </w:p>
    <w:p w14:paraId="758B586D" w14:textId="77777777" w:rsidR="005D7C1F" w:rsidRDefault="005D7C1F" w:rsidP="005D7C1F"/>
    <w:p w14:paraId="7DCC44BB" w14:textId="77777777" w:rsidR="00C12EF1" w:rsidRDefault="00C12EF1" w:rsidP="005D7C1F"/>
    <w:p w14:paraId="2075B2F2" w14:textId="77777777" w:rsidR="00C12EF1" w:rsidRDefault="00C12EF1" w:rsidP="005D7C1F"/>
    <w:p w14:paraId="5E5EAEE0" w14:textId="77777777" w:rsidR="00C12EF1" w:rsidRDefault="00C12EF1" w:rsidP="005D7C1F"/>
    <w:p w14:paraId="7167B3B8" w14:textId="77777777" w:rsidR="00C12EF1" w:rsidRDefault="00C12EF1" w:rsidP="005D7C1F"/>
    <w:p w14:paraId="32668CB6" w14:textId="77777777" w:rsidR="00C12EF1" w:rsidRDefault="00C12EF1" w:rsidP="005D7C1F"/>
    <w:p w14:paraId="2330E721" w14:textId="77777777" w:rsidR="00C12EF1" w:rsidRDefault="00C12EF1" w:rsidP="005D7C1F"/>
    <w:p w14:paraId="261F9BA1" w14:textId="77777777" w:rsidR="00C12EF1" w:rsidRDefault="00C12EF1" w:rsidP="005D7C1F"/>
    <w:p w14:paraId="25A243A2" w14:textId="77777777" w:rsidR="00C12EF1" w:rsidRDefault="00C12EF1" w:rsidP="005D7C1F"/>
    <w:p w14:paraId="5D097704" w14:textId="77777777" w:rsidR="00C12EF1" w:rsidRDefault="00C12EF1" w:rsidP="005D7C1F"/>
    <w:p w14:paraId="4F27B423" w14:textId="77777777" w:rsidR="00C12EF1" w:rsidRDefault="00C12EF1" w:rsidP="005D7C1F"/>
    <w:p w14:paraId="41367AD5" w14:textId="77777777" w:rsidR="00C12EF1" w:rsidRDefault="00C12EF1" w:rsidP="005D7C1F"/>
    <w:p w14:paraId="6213083B" w14:textId="77777777" w:rsidR="00C12EF1" w:rsidRDefault="00C12EF1" w:rsidP="005D7C1F"/>
    <w:p w14:paraId="0F2FAAE2" w14:textId="77777777" w:rsidR="00C12EF1" w:rsidRDefault="00C12EF1" w:rsidP="005D7C1F"/>
    <w:p w14:paraId="32BB65B6" w14:textId="77777777" w:rsidR="00C12EF1" w:rsidRDefault="00C12EF1" w:rsidP="005D7C1F"/>
    <w:p w14:paraId="5A39C724" w14:textId="77777777" w:rsidR="00C12EF1" w:rsidRDefault="00C12EF1" w:rsidP="005D7C1F"/>
    <w:p w14:paraId="7599899D" w14:textId="77777777" w:rsidR="00C12EF1" w:rsidRDefault="00C12EF1" w:rsidP="005D7C1F"/>
    <w:p w14:paraId="1E414E90" w14:textId="77777777" w:rsidR="00C12EF1" w:rsidRDefault="00C12EF1" w:rsidP="005D7C1F"/>
    <w:p w14:paraId="4A6FADF9" w14:textId="77777777" w:rsidR="00C12EF1" w:rsidRDefault="00C12EF1" w:rsidP="005D7C1F"/>
    <w:p w14:paraId="3972041F" w14:textId="77777777" w:rsidR="00C12EF1" w:rsidRDefault="00C12EF1" w:rsidP="005D7C1F"/>
    <w:p w14:paraId="6614EADB" w14:textId="77777777" w:rsidR="00C12EF1" w:rsidRPr="005D7C1F" w:rsidRDefault="00C12EF1" w:rsidP="005D7C1F"/>
    <w:p w14:paraId="4B82CC58" w14:textId="77777777" w:rsidR="00305CB2" w:rsidRDefault="007A473F" w:rsidP="00305CB2">
      <w:pPr>
        <w:pStyle w:val="Heading1"/>
        <w:rPr>
          <w:rStyle w:val="Emphasis"/>
        </w:rPr>
      </w:pPr>
      <w:bookmarkStart w:id="20" w:name="_Toc25705457"/>
      <w:r>
        <w:rPr>
          <w:rStyle w:val="Emphasis"/>
        </w:rPr>
        <w:lastRenderedPageBreak/>
        <w:t xml:space="preserve">Test </w:t>
      </w:r>
      <w:r w:rsidR="009E4688">
        <w:rPr>
          <w:rStyle w:val="Emphasis"/>
        </w:rPr>
        <w:t>Cases</w:t>
      </w:r>
      <w:bookmarkEnd w:id="20"/>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w:t>
            </w:r>
            <w:r w:rsidRPr="00F96B0A">
              <w:rPr>
                <w:rFonts w:asciiTheme="minorHAnsi" w:hAnsiTheme="minorHAnsi" w:cstheme="minorHAnsi"/>
                <w:sz w:val="26"/>
                <w:szCs w:val="26"/>
                <w:highlight w:val="white"/>
              </w:rPr>
              <w:lastRenderedPageBreak/>
              <w:t xml:space="preserve">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t>
            </w:r>
            <w:r w:rsidRPr="00F96B0A">
              <w:rPr>
                <w:rFonts w:asciiTheme="minorHAnsi" w:hAnsiTheme="minorHAnsi" w:cstheme="minorHAnsi"/>
                <w:sz w:val="26"/>
                <w:szCs w:val="26"/>
                <w:highlight w:val="white"/>
              </w:rPr>
              <w:lastRenderedPageBreak/>
              <w:t xml:space="preserve">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w:t>
            </w:r>
            <w:r w:rsidRPr="00F96B0A">
              <w:rPr>
                <w:rFonts w:asciiTheme="minorHAnsi" w:hAnsiTheme="minorHAnsi" w:cstheme="minorHAnsi"/>
                <w:sz w:val="26"/>
                <w:szCs w:val="26"/>
                <w:highlight w:val="white"/>
              </w:rPr>
              <w:lastRenderedPageBreak/>
              <w:t xml:space="preserve">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393F8A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6E51F0C" w14:textId="77777777" w:rsidR="00C12EF1" w:rsidRDefault="00C12EF1" w:rsidP="00212267">
      <w:pPr>
        <w:jc w:val="center"/>
        <w:rPr>
          <w:rFonts w:cstheme="minorHAnsi"/>
          <w:i/>
          <w:iCs/>
        </w:rPr>
      </w:pPr>
    </w:p>
    <w:p w14:paraId="2EE4F723" w14:textId="77777777" w:rsidR="00C12EF1" w:rsidRDefault="00C12EF1" w:rsidP="00212267">
      <w:pPr>
        <w:jc w:val="center"/>
        <w:rPr>
          <w:rFonts w:cstheme="minorHAnsi"/>
          <w:i/>
          <w:iCs/>
        </w:rPr>
      </w:pPr>
    </w:p>
    <w:p w14:paraId="20E9CE9C" w14:textId="77777777" w:rsidR="00C12EF1" w:rsidRDefault="00C12EF1" w:rsidP="00212267">
      <w:pPr>
        <w:jc w:val="center"/>
        <w:rPr>
          <w:rFonts w:cstheme="minorHAnsi"/>
          <w:i/>
          <w:iCs/>
        </w:rPr>
      </w:pPr>
    </w:p>
    <w:p w14:paraId="44A808CB" w14:textId="77777777" w:rsidR="00C12EF1" w:rsidRDefault="00C12EF1" w:rsidP="00212267">
      <w:pPr>
        <w:jc w:val="center"/>
        <w:rPr>
          <w:rFonts w:cstheme="minorHAnsi"/>
          <w:i/>
          <w:iCs/>
        </w:rPr>
      </w:pPr>
    </w:p>
    <w:p w14:paraId="7D663094" w14:textId="77777777" w:rsidR="00C12EF1" w:rsidRDefault="00C12EF1" w:rsidP="00212267">
      <w:pPr>
        <w:jc w:val="center"/>
        <w:rPr>
          <w:rFonts w:cstheme="minorHAnsi"/>
          <w:i/>
          <w:iCs/>
        </w:rPr>
      </w:pPr>
    </w:p>
    <w:p w14:paraId="54629FFD" w14:textId="77777777" w:rsidR="00C12EF1" w:rsidRPr="00212267" w:rsidRDefault="00C12EF1" w:rsidP="00212267">
      <w:pPr>
        <w:jc w:val="center"/>
        <w:rPr>
          <w:rFonts w:cstheme="minorHAnsi"/>
          <w:i/>
          <w:iCs/>
        </w:rPr>
      </w:pPr>
    </w:p>
    <w:p w14:paraId="66A0A16C" w14:textId="77777777" w:rsidR="007B5863" w:rsidRDefault="007B5863" w:rsidP="007B5863">
      <w:pPr>
        <w:pStyle w:val="Heading1"/>
        <w:rPr>
          <w:rStyle w:val="Emphasis"/>
        </w:rPr>
      </w:pPr>
      <w:bookmarkStart w:id="21" w:name="_Toc25705458"/>
      <w:r>
        <w:rPr>
          <w:rStyle w:val="Emphasis"/>
        </w:rPr>
        <w:lastRenderedPageBreak/>
        <w:t xml:space="preserve">Risk </w:t>
      </w:r>
      <w:r w:rsidR="0083738D">
        <w:rPr>
          <w:rStyle w:val="Emphasis"/>
        </w:rPr>
        <w:t>Analysis</w:t>
      </w:r>
      <w:bookmarkEnd w:id="21"/>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2" w:name="_Toc25705459"/>
      <w:r>
        <w:rPr>
          <w:rStyle w:val="Emphasis"/>
        </w:rPr>
        <w:lastRenderedPageBreak/>
        <w:t>First Release Plan</w:t>
      </w:r>
      <w:bookmarkEnd w:id="22"/>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11BC5BE5" w:rsidR="00F96B0A" w:rsidRPr="00F96B0A" w:rsidRDefault="00F96B0A"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bookmarkStart w:id="23" w:name="_GoBack"/>
      <w:bookmarkEnd w:id="23"/>
      <w:r w:rsidRPr="00F96B0A">
        <w:rPr>
          <w:b/>
          <w:highlight w:val="white"/>
        </w:rPr>
        <w:t>:</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5705460"/>
      <w:r>
        <w:rPr>
          <w:rStyle w:val="Emphasis"/>
        </w:rPr>
        <w:lastRenderedPageBreak/>
        <w:t>Code</w:t>
      </w:r>
      <w:bookmarkEnd w:id="24"/>
    </w:p>
    <w:p w14:paraId="08BF980C" w14:textId="4F69EC0F" w:rsidR="009E4688" w:rsidRPr="009E4688" w:rsidRDefault="00391DD2" w:rsidP="009E4688">
      <w:r>
        <w:t xml:space="preserve">The </w:t>
      </w:r>
      <w:r w:rsidR="00E102DD">
        <w:t>software team has developed the code for the working of the TCS. The code shows how the system changes the traffic signals between the lanes (</w:t>
      </w:r>
      <w:r w:rsidR="00D72ED7">
        <w:t>r</w:t>
      </w:r>
      <w:r w:rsidR="00E102DD">
        <w:t>efer Appendix 3).</w:t>
      </w:r>
    </w:p>
    <w:p w14:paraId="3938C181" w14:textId="77777777" w:rsidR="00C12EF1" w:rsidRDefault="00C12EF1" w:rsidP="00C12EF1">
      <w:pPr>
        <w:pStyle w:val="Heading1"/>
        <w:rPr>
          <w:rStyle w:val="Emphasis"/>
        </w:rPr>
      </w:pPr>
      <w:bookmarkStart w:id="25" w:name="_Toc25705461"/>
      <w:r>
        <w:rPr>
          <w:rStyle w:val="Emphasis"/>
        </w:rPr>
        <w:t>Conclusion</w:t>
      </w:r>
      <w:bookmarkEnd w:id="25"/>
    </w:p>
    <w:p w14:paraId="516444B9" w14:textId="57D62098"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w:t>
      </w:r>
      <w:r w:rsidR="0082377C">
        <w:t>User M</w:t>
      </w:r>
      <w:r>
        <w:t xml:space="preserve">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07A6313D" w14:textId="77777777" w:rsidR="009E4688" w:rsidRDefault="009E4688" w:rsidP="0066296B"/>
    <w:p w14:paraId="0DBBB439" w14:textId="77777777" w:rsidR="009E4688" w:rsidRDefault="009E4688" w:rsidP="0066296B"/>
    <w:p w14:paraId="74FDB7FC" w14:textId="77777777" w:rsidR="009E4688" w:rsidRDefault="009E4688" w:rsidP="0066296B"/>
    <w:p w14:paraId="4488311D" w14:textId="77777777" w:rsidR="009E4688" w:rsidRDefault="009E4688" w:rsidP="0066296B"/>
    <w:p w14:paraId="37D0F509"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5705462"/>
      <w:r>
        <w:lastRenderedPageBreak/>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5071F3A1" w:rsidR="007678EE" w:rsidRDefault="007678EE" w:rsidP="007678EE">
      <w:pPr>
        <w:pStyle w:val="Heading1"/>
        <w:jc w:val="center"/>
      </w:pPr>
      <w:bookmarkStart w:id="27" w:name="_Toc25705463"/>
      <w:r>
        <w:lastRenderedPageBreak/>
        <w:t>Appendix 2</w:t>
      </w:r>
      <w:bookmarkEnd w:id="27"/>
    </w:p>
    <w:p w14:paraId="3E9C4201" w14:textId="4D0DBC9B" w:rsidR="00EA1F2F" w:rsidRDefault="00EA1F2F" w:rsidP="00EA1F2F">
      <w:r>
        <w:t xml:space="preserve">GitHub repository link for </w:t>
      </w:r>
      <w:r w:rsidR="0017080F">
        <w:t>UML</w:t>
      </w:r>
      <w:r>
        <w:t xml:space="preserve"> diagrams:</w:t>
      </w:r>
    </w:p>
    <w:p w14:paraId="0EDD3E0D" w14:textId="7253144A" w:rsidR="00EA1F2F" w:rsidRDefault="00EA1F2F" w:rsidP="00EA1F2F">
      <w:hyperlink r:id="rId17" w:history="1">
        <w:r w:rsidRPr="00FD2977">
          <w:rPr>
            <w:rStyle w:val="Hyperlink"/>
          </w:rPr>
          <w:t>https://github.com/srikanthshileshpasam/SE_CA1_B9IS119.git</w:t>
        </w:r>
      </w:hyperlink>
    </w:p>
    <w:p w14:paraId="783E5084" w14:textId="3AC7DB80" w:rsidR="00EA74BD" w:rsidRDefault="00EA74BD" w:rsidP="00EA1F2F"/>
    <w:p w14:paraId="203C8EE0" w14:textId="4E41FBE5" w:rsidR="00EA74BD" w:rsidRDefault="00EA74BD" w:rsidP="00EA1F2F"/>
    <w:p w14:paraId="546955D5" w14:textId="680EBDD1" w:rsidR="00EA74BD" w:rsidRDefault="00EA74BD" w:rsidP="00EA1F2F"/>
    <w:p w14:paraId="1894FB48" w14:textId="2678B267" w:rsidR="00EA74BD" w:rsidRDefault="00EA74BD" w:rsidP="00EA1F2F"/>
    <w:p w14:paraId="7F60EA90" w14:textId="44138BA6" w:rsidR="00EA74BD" w:rsidRDefault="00EA74BD" w:rsidP="00EA1F2F"/>
    <w:p w14:paraId="3CE14A87" w14:textId="29F4F41C" w:rsidR="00EA74BD" w:rsidRDefault="00EA74BD" w:rsidP="00EA1F2F"/>
    <w:p w14:paraId="3545B28F" w14:textId="4DDFF05D" w:rsidR="00EA74BD" w:rsidRDefault="00EA74BD" w:rsidP="00EA1F2F"/>
    <w:p w14:paraId="23150684" w14:textId="78A7AA8D" w:rsidR="00EA74BD" w:rsidRDefault="00EA74BD" w:rsidP="00EA1F2F"/>
    <w:p w14:paraId="5346D0B1" w14:textId="5EC0FEAD" w:rsidR="00EA74BD" w:rsidRDefault="00EA74BD" w:rsidP="00EA1F2F"/>
    <w:p w14:paraId="2CF70DAA" w14:textId="1CD3EBEE" w:rsidR="00EA74BD" w:rsidRDefault="00EA74BD" w:rsidP="00EA1F2F"/>
    <w:p w14:paraId="090ED3A5" w14:textId="18DA0DAD" w:rsidR="00EA74BD" w:rsidRDefault="00EA74BD" w:rsidP="00EA1F2F"/>
    <w:p w14:paraId="004B6A30" w14:textId="683559B9" w:rsidR="00EA74BD" w:rsidRDefault="00EA74BD" w:rsidP="00EA1F2F"/>
    <w:p w14:paraId="61C00771" w14:textId="1EEA5E3B" w:rsidR="00EA74BD" w:rsidRDefault="00EA74BD" w:rsidP="00EA1F2F"/>
    <w:p w14:paraId="202DD1A8" w14:textId="18D0D3CE" w:rsidR="00EA74BD" w:rsidRDefault="00EA74BD" w:rsidP="00EA1F2F"/>
    <w:p w14:paraId="1E5A3B0A" w14:textId="0697A0C4" w:rsidR="00EA74BD" w:rsidRDefault="00EA74BD" w:rsidP="00EA1F2F"/>
    <w:p w14:paraId="01FF202D" w14:textId="33820ED4" w:rsidR="00EA74BD" w:rsidRDefault="00EA74BD" w:rsidP="00EA1F2F"/>
    <w:p w14:paraId="1F7FA280" w14:textId="7E89DDEA" w:rsidR="00EA74BD" w:rsidRDefault="00EA74BD" w:rsidP="00EA1F2F"/>
    <w:p w14:paraId="0A135CE9" w14:textId="23E016B6" w:rsidR="00EA74BD" w:rsidRDefault="00EA74BD" w:rsidP="00EA1F2F"/>
    <w:p w14:paraId="66D40334" w14:textId="6E8BDFD8" w:rsidR="00EA74BD" w:rsidRDefault="00EA74BD" w:rsidP="00EA1F2F"/>
    <w:p w14:paraId="07174846" w14:textId="77777777" w:rsidR="00EA74BD" w:rsidRDefault="00EA74BD" w:rsidP="00EA1F2F"/>
    <w:p w14:paraId="0D37BA18" w14:textId="17E62895" w:rsidR="00EA74BD" w:rsidRDefault="00EA74BD" w:rsidP="00EA74BD">
      <w:pPr>
        <w:pStyle w:val="Heading1"/>
        <w:jc w:val="center"/>
      </w:pPr>
      <w:r>
        <w:lastRenderedPageBreak/>
        <w:t xml:space="preserve">Appendix </w:t>
      </w:r>
      <w:r>
        <w:t>3</w:t>
      </w:r>
    </w:p>
    <w:p w14:paraId="3AD4C9A5" w14:textId="77777777" w:rsidR="00EA74BD" w:rsidRDefault="00EA74BD" w:rsidP="00EA74BD">
      <w:pPr>
        <w:spacing w:after="0"/>
        <w:jc w:val="both"/>
        <w:rPr>
          <w:rFonts w:ascii="Times New Roman" w:eastAsia="Times New Roman" w:hAnsi="Times New Roman" w:cs="Times New Roman"/>
          <w:color w:val="333333"/>
          <w:sz w:val="24"/>
          <w:szCs w:val="24"/>
          <w:shd w:val="clear" w:color="auto" w:fill="F5F5F5"/>
        </w:rPr>
      </w:pPr>
      <w:r w:rsidRPr="00316758">
        <w:rPr>
          <w:rFonts w:ascii="Times New Roman" w:eastAsia="Times New Roman" w:hAnsi="Times New Roman" w:cs="Times New Roman"/>
          <w:color w:val="333333"/>
          <w:sz w:val="24"/>
          <w:szCs w:val="24"/>
          <w:shd w:val="clear" w:color="auto" w:fill="F5F5F5"/>
        </w:rPr>
        <w:t>#include </w:t>
      </w:r>
    </w:p>
    <w:p w14:paraId="10489BC8" w14:textId="77777777" w:rsidR="00EA74BD" w:rsidRPr="00316758" w:rsidRDefault="00EA74BD" w:rsidP="00EA74BD">
      <w:pPr>
        <w:spacing w:after="0"/>
        <w:jc w:val="both"/>
        <w:rPr>
          <w:rFonts w:ascii="Times New Roman" w:eastAsia="Times New Roman" w:hAnsi="Times New Roman" w:cs="Times New Roman"/>
          <w:sz w:val="24"/>
          <w:szCs w:val="24"/>
        </w:rPr>
      </w:pPr>
    </w:p>
    <w:p w14:paraId="4C8CFD28" w14:textId="3E433842"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void Delay(int);</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w:t>
      </w:r>
      <w:r w:rsidR="00327574">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Delay Routine</w:t>
      </w:r>
    </w:p>
    <w:p w14:paraId="57D8B588" w14:textId="33D21584"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spell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(int);</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w:t>
      </w:r>
      <w:r w:rsidR="00327574">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Delay Routine</w:t>
      </w:r>
    </w:p>
    <w:p w14:paraId="2FB8FF9E" w14:textId="77777777" w:rsidR="00EA74BD" w:rsidRPr="00316758" w:rsidRDefault="00EA74BD" w:rsidP="00EA74BD">
      <w:pPr>
        <w:spacing w:after="0"/>
        <w:rPr>
          <w:rFonts w:ascii="Times New Roman" w:eastAsia="Times New Roman" w:hAnsi="Times New Roman" w:cs="Times New Roman"/>
          <w:sz w:val="24"/>
          <w:szCs w:val="24"/>
        </w:rPr>
      </w:pPr>
    </w:p>
    <w:p w14:paraId="673328B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gramStart"/>
      <w:r w:rsidRPr="00316758">
        <w:rPr>
          <w:rFonts w:ascii="Times New Roman" w:eastAsia="Times New Roman" w:hAnsi="Times New Roman" w:cs="Times New Roman"/>
          <w:color w:val="333333"/>
          <w:sz w:val="24"/>
          <w:szCs w:val="24"/>
          <w:shd w:val="clear" w:color="auto" w:fill="F5F5F5"/>
        </w:rPr>
        <w:t>main(</w:t>
      </w:r>
      <w:proofErr w:type="gramEnd"/>
      <w:r w:rsidRPr="00316758">
        <w:rPr>
          <w:rFonts w:ascii="Times New Roman" w:eastAsia="Times New Roman" w:hAnsi="Times New Roman" w:cs="Times New Roman"/>
          <w:color w:val="333333"/>
          <w:sz w:val="24"/>
          <w:szCs w:val="24"/>
          <w:shd w:val="clear" w:color="auto" w:fill="F5F5F5"/>
        </w:rPr>
        <w:t>)</w:t>
      </w:r>
    </w:p>
    <w:p w14:paraId="30AEBA6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3A3279F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PINSEL2 = 0X00000000;</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P1.24 TO P1.31 as GPIO</w:t>
      </w:r>
    </w:p>
    <w:p w14:paraId="3D7D72B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IO0DIR = 0X0000FFF0;</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xml:space="preserve">// </w:t>
      </w:r>
      <w:r>
        <w:rPr>
          <w:rFonts w:ascii="Times New Roman" w:eastAsia="Times New Roman" w:hAnsi="Times New Roman" w:cs="Times New Roman"/>
          <w:color w:val="333333"/>
          <w:sz w:val="24"/>
          <w:szCs w:val="24"/>
          <w:shd w:val="clear" w:color="auto" w:fill="F5F5F5"/>
        </w:rPr>
        <w:t>P</w:t>
      </w:r>
      <w:r w:rsidRPr="00316758">
        <w:rPr>
          <w:rFonts w:ascii="Times New Roman" w:eastAsia="Times New Roman" w:hAnsi="Times New Roman" w:cs="Times New Roman"/>
          <w:color w:val="333333"/>
          <w:sz w:val="24"/>
          <w:szCs w:val="24"/>
          <w:shd w:val="clear" w:color="auto" w:fill="F5F5F5"/>
        </w:rPr>
        <w:t>1.24 TO P1.31 Configured as Output port</w:t>
      </w:r>
    </w:p>
    <w:p w14:paraId="10A7821F" w14:textId="77777777" w:rsidR="00EA74BD" w:rsidRPr="00316758" w:rsidRDefault="00EA74BD" w:rsidP="00EA74BD">
      <w:pPr>
        <w:spacing w:after="0"/>
        <w:rPr>
          <w:rFonts w:ascii="Times New Roman" w:eastAsia="Times New Roman" w:hAnsi="Times New Roman" w:cs="Times New Roman"/>
          <w:sz w:val="24"/>
          <w:szCs w:val="24"/>
        </w:rPr>
      </w:pPr>
    </w:p>
    <w:p w14:paraId="0537A15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while(</w:t>
      </w:r>
      <w:proofErr w:type="gramEnd"/>
      <w:r w:rsidRPr="00316758">
        <w:rPr>
          <w:rFonts w:ascii="Times New Roman" w:eastAsia="Times New Roman" w:hAnsi="Times New Roman" w:cs="Times New Roman"/>
          <w:color w:val="333333"/>
          <w:sz w:val="24"/>
          <w:szCs w:val="24"/>
          <w:shd w:val="clear" w:color="auto" w:fill="F5F5F5"/>
        </w:rPr>
        <w:t>1)</w:t>
      </w:r>
    </w:p>
    <w:p w14:paraId="4235B51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2171F4F3" w14:textId="77777777" w:rsidR="00EA74BD" w:rsidRPr="00316758" w:rsidRDefault="00EA74BD" w:rsidP="00EA74BD">
      <w:pPr>
        <w:spacing w:after="0"/>
        <w:rPr>
          <w:rFonts w:ascii="Times New Roman" w:eastAsia="Times New Roman" w:hAnsi="Times New Roman" w:cs="Times New Roman"/>
          <w:sz w:val="24"/>
          <w:szCs w:val="24"/>
        </w:rPr>
      </w:pPr>
    </w:p>
    <w:p w14:paraId="2BCED8D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0x00003090;</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D19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 RED</w:t>
      </w:r>
    </w:p>
    <w:p w14:paraId="396132F4"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60EC90BB" w14:textId="77777777" w:rsidR="00EA74BD" w:rsidRPr="00316758" w:rsidRDefault="00EA74BD" w:rsidP="00EA74BD">
      <w:pPr>
        <w:spacing w:after="0"/>
        <w:rPr>
          <w:rFonts w:ascii="Times New Roman" w:eastAsia="Times New Roman" w:hAnsi="Times New Roman" w:cs="Times New Roman"/>
          <w:sz w:val="24"/>
          <w:szCs w:val="24"/>
        </w:rPr>
      </w:pPr>
    </w:p>
    <w:p w14:paraId="6E794AD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0x00001000;</w:t>
      </w:r>
    </w:p>
    <w:p w14:paraId="3E3841E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0F458FF1" w14:textId="30537E12"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0x00002890</w:t>
      </w:r>
      <w:r w:rsidR="00391DD2">
        <w:rPr>
          <w:rFonts w:ascii="Times New Roman" w:eastAsia="Times New Roman" w:hAnsi="Times New Roman" w:cs="Times New Roman"/>
          <w:color w:val="333333"/>
          <w:sz w:val="24"/>
          <w:szCs w:val="24"/>
          <w:shd w:val="clear" w:color="auto" w:fill="F5F5F5"/>
        </w:rPr>
        <w:t>;</w:t>
      </w:r>
    </w:p>
    <w:p w14:paraId="7AAFD38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46531772" w14:textId="77777777" w:rsidR="00EA74BD" w:rsidRPr="00316758" w:rsidRDefault="00EA74BD" w:rsidP="00EA74BD">
      <w:pPr>
        <w:spacing w:after="0"/>
        <w:rPr>
          <w:rFonts w:ascii="Times New Roman" w:eastAsia="Times New Roman" w:hAnsi="Times New Roman" w:cs="Times New Roman"/>
          <w:sz w:val="24"/>
          <w:szCs w:val="24"/>
        </w:rPr>
      </w:pPr>
    </w:p>
    <w:p w14:paraId="7CB740C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0x000002890;</w:t>
      </w:r>
    </w:p>
    <w:p w14:paraId="1D3E419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866B8AF" w14:textId="77777777" w:rsidR="00EA74BD" w:rsidRPr="00316758" w:rsidRDefault="00EA74BD" w:rsidP="00EA74BD">
      <w:pPr>
        <w:spacing w:after="0"/>
        <w:rPr>
          <w:rFonts w:ascii="Times New Roman" w:eastAsia="Times New Roman" w:hAnsi="Times New Roman" w:cs="Times New Roman"/>
          <w:sz w:val="24"/>
          <w:szCs w:val="24"/>
        </w:rPr>
      </w:pPr>
    </w:p>
    <w:p w14:paraId="17C7FD5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0x00008490</w:t>
      </w:r>
      <w:r>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D22 GREEN, ALL RED</w:t>
      </w:r>
    </w:p>
    <w:p w14:paraId="6E4E146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447240B6" w14:textId="77777777" w:rsidR="00EA74BD" w:rsidRPr="00316758" w:rsidRDefault="00EA74BD" w:rsidP="00EA74BD">
      <w:pPr>
        <w:spacing w:after="0"/>
        <w:rPr>
          <w:rFonts w:ascii="Times New Roman" w:eastAsia="Times New Roman" w:hAnsi="Times New Roman" w:cs="Times New Roman"/>
          <w:sz w:val="24"/>
          <w:szCs w:val="24"/>
        </w:rPr>
      </w:pPr>
    </w:p>
    <w:p w14:paraId="6E29590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0x00008000;</w:t>
      </w:r>
    </w:p>
    <w:p w14:paraId="434A9793" w14:textId="77777777" w:rsidR="00EA74BD" w:rsidRPr="00316758" w:rsidRDefault="00EA74BD" w:rsidP="00EA74BD">
      <w:pPr>
        <w:spacing w:after="0"/>
        <w:rPr>
          <w:rFonts w:ascii="Times New Roman" w:eastAsia="Times New Roman" w:hAnsi="Times New Roman" w:cs="Times New Roman"/>
          <w:sz w:val="24"/>
          <w:szCs w:val="24"/>
        </w:rPr>
      </w:pPr>
    </w:p>
    <w:p w14:paraId="1FA5B77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0x00004490;</w:t>
      </w:r>
    </w:p>
    <w:p w14:paraId="337B707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2196A68E" w14:textId="77777777" w:rsidR="00EA74BD" w:rsidRPr="00316758" w:rsidRDefault="00EA74BD" w:rsidP="00EA74BD">
      <w:pPr>
        <w:spacing w:after="0"/>
        <w:rPr>
          <w:rFonts w:ascii="Times New Roman" w:eastAsia="Times New Roman" w:hAnsi="Times New Roman" w:cs="Times New Roman"/>
          <w:sz w:val="24"/>
          <w:szCs w:val="24"/>
        </w:rPr>
      </w:pPr>
    </w:p>
    <w:p w14:paraId="2B804BD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0x00004490;</w:t>
      </w:r>
    </w:p>
    <w:p w14:paraId="73EA17B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69C0863" w14:textId="77777777" w:rsidR="00EA74BD" w:rsidRPr="00316758" w:rsidRDefault="00EA74BD" w:rsidP="00EA74BD">
      <w:pPr>
        <w:spacing w:after="0"/>
        <w:rPr>
          <w:rFonts w:ascii="Times New Roman" w:eastAsia="Times New Roman" w:hAnsi="Times New Roman" w:cs="Times New Roman"/>
          <w:sz w:val="24"/>
          <w:szCs w:val="24"/>
        </w:rPr>
      </w:pPr>
    </w:p>
    <w:p w14:paraId="5AFAC09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0x000024C0;</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xml:space="preserve"> // D13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 RED</w:t>
      </w:r>
    </w:p>
    <w:p w14:paraId="60BA453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64FEB801" w14:textId="77777777" w:rsidR="00EA74BD" w:rsidRPr="00316758" w:rsidRDefault="00EA74BD" w:rsidP="00EA74BD">
      <w:pPr>
        <w:spacing w:after="0"/>
        <w:rPr>
          <w:rFonts w:ascii="Times New Roman" w:eastAsia="Times New Roman" w:hAnsi="Times New Roman" w:cs="Times New Roman"/>
          <w:sz w:val="24"/>
          <w:szCs w:val="24"/>
        </w:rPr>
      </w:pPr>
    </w:p>
    <w:p w14:paraId="1AE5FAD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0x00000040;</w:t>
      </w:r>
    </w:p>
    <w:p w14:paraId="03D418D1" w14:textId="77777777" w:rsidR="00EA74BD" w:rsidRPr="00316758" w:rsidRDefault="00EA74BD" w:rsidP="00EA74BD">
      <w:pPr>
        <w:spacing w:after="0"/>
        <w:rPr>
          <w:rFonts w:ascii="Times New Roman" w:eastAsia="Times New Roman" w:hAnsi="Times New Roman" w:cs="Times New Roman"/>
          <w:sz w:val="24"/>
          <w:szCs w:val="24"/>
        </w:rPr>
      </w:pPr>
    </w:p>
    <w:p w14:paraId="7AC8CB2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0x000024A0;</w:t>
      </w:r>
    </w:p>
    <w:p w14:paraId="0427D24C"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06BB69C8" w14:textId="77777777" w:rsidR="00EA74BD" w:rsidRPr="00316758" w:rsidRDefault="00EA74BD" w:rsidP="00EA74BD">
      <w:pPr>
        <w:spacing w:after="0"/>
        <w:rPr>
          <w:rFonts w:ascii="Times New Roman" w:eastAsia="Times New Roman" w:hAnsi="Times New Roman" w:cs="Times New Roman"/>
          <w:sz w:val="24"/>
          <w:szCs w:val="24"/>
        </w:rPr>
      </w:pPr>
    </w:p>
    <w:p w14:paraId="5ED5CBA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0x000024A0;</w:t>
      </w:r>
    </w:p>
    <w:p w14:paraId="4AF30077"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lastRenderedPageBreak/>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6765A88C" w14:textId="77777777" w:rsidR="00EA74BD" w:rsidRPr="00316758" w:rsidRDefault="00EA74BD" w:rsidP="00EA74BD">
      <w:pPr>
        <w:spacing w:after="0"/>
        <w:rPr>
          <w:rFonts w:ascii="Times New Roman" w:eastAsia="Times New Roman" w:hAnsi="Times New Roman" w:cs="Times New Roman"/>
          <w:sz w:val="24"/>
          <w:szCs w:val="24"/>
        </w:rPr>
      </w:pPr>
    </w:p>
    <w:p w14:paraId="42000276" w14:textId="423D3DDA"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0x00002610;</w:t>
      </w:r>
      <w:r>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r w:rsidR="00CD1250">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D16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ALLRED</w:t>
      </w:r>
    </w:p>
    <w:p w14:paraId="156B4F8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50D6754F" w14:textId="77777777" w:rsidR="00EA74BD" w:rsidRPr="00316758" w:rsidRDefault="00EA74BD" w:rsidP="00EA74BD">
      <w:pPr>
        <w:spacing w:after="0"/>
        <w:rPr>
          <w:rFonts w:ascii="Times New Roman" w:eastAsia="Times New Roman" w:hAnsi="Times New Roman" w:cs="Times New Roman"/>
          <w:sz w:val="24"/>
          <w:szCs w:val="24"/>
        </w:rPr>
      </w:pPr>
    </w:p>
    <w:p w14:paraId="4E5F494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0x00000200;</w:t>
      </w:r>
    </w:p>
    <w:p w14:paraId="388B83CF" w14:textId="77777777" w:rsidR="00EA74BD" w:rsidRPr="00316758" w:rsidRDefault="00EA74BD" w:rsidP="00EA74BD">
      <w:pPr>
        <w:spacing w:after="240"/>
        <w:rPr>
          <w:rFonts w:ascii="Times New Roman" w:eastAsia="Times New Roman" w:hAnsi="Times New Roman" w:cs="Times New Roman"/>
          <w:sz w:val="24"/>
          <w:szCs w:val="24"/>
        </w:rPr>
      </w:pPr>
    </w:p>
    <w:p w14:paraId="5B4C739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0x00002510;</w:t>
      </w:r>
    </w:p>
    <w:p w14:paraId="1EFA539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0464F656" w14:textId="77777777" w:rsidR="00EA74BD" w:rsidRPr="00316758" w:rsidRDefault="00EA74BD" w:rsidP="00EA74BD">
      <w:pPr>
        <w:spacing w:after="0"/>
        <w:rPr>
          <w:rFonts w:ascii="Times New Roman" w:eastAsia="Times New Roman" w:hAnsi="Times New Roman" w:cs="Times New Roman"/>
          <w:sz w:val="24"/>
          <w:szCs w:val="24"/>
        </w:rPr>
      </w:pPr>
    </w:p>
    <w:p w14:paraId="304B031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0x00002510;</w:t>
      </w:r>
    </w:p>
    <w:p w14:paraId="48C2EFA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971F45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23B7EA2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619DA7C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7839D16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5D228BDE" w14:textId="77777777" w:rsidR="00EA74BD" w:rsidRPr="00316758" w:rsidRDefault="00EA74BD" w:rsidP="00EA74BD">
      <w:pPr>
        <w:spacing w:after="0"/>
        <w:rPr>
          <w:rFonts w:ascii="Times New Roman" w:eastAsia="Times New Roman" w:hAnsi="Times New Roman" w:cs="Times New Roman"/>
          <w:sz w:val="24"/>
          <w:szCs w:val="24"/>
        </w:rPr>
      </w:pPr>
    </w:p>
    <w:p w14:paraId="115CB9D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int n)</w:t>
      </w:r>
    </w:p>
    <w:p w14:paraId="2D51253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1D0CD7B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int p,</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10BB63B1" w14:textId="77777777" w:rsidR="00EA74BD" w:rsidRPr="00316758" w:rsidRDefault="00EA74BD" w:rsidP="00EA74BD">
      <w:pPr>
        <w:spacing w:after="0"/>
        <w:rPr>
          <w:rFonts w:ascii="Times New Roman" w:eastAsia="Times New Roman" w:hAnsi="Times New Roman" w:cs="Times New Roman"/>
          <w:sz w:val="24"/>
          <w:szCs w:val="24"/>
        </w:rPr>
      </w:pPr>
    </w:p>
    <w:p w14:paraId="7FEC2E3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p=0;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p&lt;n;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w:t>
      </w:r>
    </w:p>
    <w:p w14:paraId="22B6585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4868B3D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73C80097"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5ACB979E"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4F845E7E" w14:textId="77777777" w:rsidR="00EA74BD" w:rsidRPr="00316758" w:rsidRDefault="00EA74BD" w:rsidP="00EA74BD">
      <w:pPr>
        <w:spacing w:after="0"/>
        <w:rPr>
          <w:rFonts w:ascii="Times New Roman" w:eastAsia="Times New Roman" w:hAnsi="Times New Roman" w:cs="Times New Roman"/>
          <w:sz w:val="24"/>
          <w:szCs w:val="24"/>
        </w:rPr>
      </w:pPr>
    </w:p>
    <w:p w14:paraId="2429D64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int n)</w:t>
      </w:r>
    </w:p>
    <w:p w14:paraId="740F093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7FE224A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int p,</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21A4FD33" w14:textId="77777777" w:rsidR="00EA74BD" w:rsidRPr="00316758" w:rsidRDefault="00EA74BD" w:rsidP="00EA74BD">
      <w:pPr>
        <w:spacing w:after="0"/>
        <w:rPr>
          <w:rFonts w:ascii="Times New Roman" w:eastAsia="Times New Roman" w:hAnsi="Times New Roman" w:cs="Times New Roman"/>
          <w:sz w:val="24"/>
          <w:szCs w:val="24"/>
        </w:rPr>
      </w:pPr>
    </w:p>
    <w:p w14:paraId="519261F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p=0;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p&lt;n;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w:t>
      </w:r>
    </w:p>
    <w:p w14:paraId="77C55C2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696C538C"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7BCE21E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2DF7D1B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173647A8" w14:textId="77777777" w:rsidR="00EA74BD" w:rsidRPr="00316758" w:rsidRDefault="00EA74BD" w:rsidP="00EA74BD">
      <w:pPr>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1867C583" w14:textId="77777777" w:rsidR="00EA74BD" w:rsidRDefault="00EA74BD" w:rsidP="00EA74BD"/>
    <w:p w14:paraId="73AF95AC" w14:textId="77777777" w:rsidR="00EA74BD" w:rsidRPr="00EA74BD" w:rsidRDefault="00EA74BD" w:rsidP="00EA74BD"/>
    <w:p w14:paraId="6EB0BC61" w14:textId="77777777" w:rsidR="00EA74BD" w:rsidRDefault="00EA74BD" w:rsidP="00EA1F2F"/>
    <w:p w14:paraId="312FBFB3" w14:textId="77777777" w:rsidR="00EA1F2F" w:rsidRPr="00EA1F2F" w:rsidRDefault="00EA1F2F" w:rsidP="00EA1F2F"/>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8" w:name="_Toc25705464"/>
      <w:r>
        <w:lastRenderedPageBreak/>
        <w:t>Bibliography</w:t>
      </w:r>
      <w:bookmarkEnd w:id="28"/>
    </w:p>
    <w:p w14:paraId="78799557" w14:textId="77777777" w:rsidR="002A1F85" w:rsidRPr="002A1F85" w:rsidRDefault="002A1F85" w:rsidP="002A1F85">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2A1F85">
        <w:rPr>
          <w:rFonts w:ascii="Calibri Light" w:cs="Calibri Light"/>
          <w:color w:val="808080"/>
          <w:lang w:val="en-GB"/>
        </w:rPr>
        <w:t xml:space="preserve">Cohn, M. (no date) </w:t>
      </w:r>
      <w:r w:rsidRPr="002A1F85">
        <w:rPr>
          <w:rFonts w:ascii="Calibri Light" w:cs="Calibri Light"/>
          <w:i/>
          <w:iCs/>
          <w:color w:val="808080"/>
          <w:lang w:val="en-GB"/>
        </w:rPr>
        <w:t>User Stories and User Story Examples by Mike Cohn</w:t>
      </w:r>
      <w:r w:rsidRPr="002A1F85">
        <w:rPr>
          <w:rFonts w:ascii="Calibri Light" w:cs="Calibri Light"/>
          <w:color w:val="808080"/>
          <w:lang w:val="en-GB"/>
        </w:rPr>
        <w:t xml:space="preserve">, </w:t>
      </w:r>
      <w:r w:rsidRPr="002A1F85">
        <w:rPr>
          <w:rFonts w:ascii="Calibri Light" w:cs="Calibri Light"/>
          <w:i/>
          <w:iCs/>
          <w:color w:val="808080"/>
          <w:lang w:val="en-GB"/>
        </w:rPr>
        <w:t>Mountain Goat Software</w:t>
      </w:r>
      <w:r w:rsidRPr="002A1F85">
        <w:rPr>
          <w:rFonts w:ascii="Calibri Light" w:cs="Calibri Light"/>
          <w:color w:val="808080"/>
          <w:lang w:val="en-GB"/>
        </w:rPr>
        <w:t>. Available at: https://www.mountaingoatsoftware.com/agile/user-stories (Accessed: 22 November 2019).</w:t>
      </w:r>
    </w:p>
    <w:p w14:paraId="6B63158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Hastie, S. (2015) </w:t>
      </w:r>
      <w:r w:rsidRPr="002A1F85">
        <w:rPr>
          <w:rFonts w:ascii="Calibri Light" w:cs="Calibri Light"/>
          <w:i/>
          <w:iCs/>
          <w:color w:val="808080"/>
          <w:lang w:val="en-GB"/>
        </w:rPr>
        <w:t>Standish Group 2015 Chaos Report - Q&amp;A with Jennifer Lynch</w:t>
      </w:r>
      <w:r w:rsidRPr="002A1F85">
        <w:rPr>
          <w:rFonts w:ascii="Calibri Light" w:cs="Calibri Light"/>
          <w:color w:val="808080"/>
          <w:lang w:val="en-GB"/>
        </w:rPr>
        <w:t xml:space="preserve">, </w:t>
      </w:r>
      <w:r w:rsidRPr="002A1F85">
        <w:rPr>
          <w:rFonts w:ascii="Calibri Light" w:cs="Calibri Light"/>
          <w:i/>
          <w:iCs/>
          <w:color w:val="808080"/>
          <w:lang w:val="en-GB"/>
        </w:rPr>
        <w:t>InfoQ</w:t>
      </w:r>
      <w:r w:rsidRPr="002A1F85">
        <w:rPr>
          <w:rFonts w:ascii="Calibri Light" w:cs="Calibri Light"/>
          <w:color w:val="808080"/>
          <w:lang w:val="en-GB"/>
        </w:rPr>
        <w:t>. Available at: https://www.infoq.com/articles/standish-chaos-2015/ (Accessed: 22 November 2019).</w:t>
      </w:r>
    </w:p>
    <w:p w14:paraId="533DBDAC"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Jones, C. (1986) </w:t>
      </w:r>
      <w:r w:rsidRPr="002A1F85">
        <w:rPr>
          <w:rFonts w:ascii="Calibri Light" w:cs="Calibri Light"/>
          <w:i/>
          <w:iCs/>
          <w:color w:val="808080"/>
          <w:lang w:val="en-GB"/>
        </w:rPr>
        <w:t>Programming Productivity</w:t>
      </w:r>
      <w:r w:rsidRPr="002A1F85">
        <w:rPr>
          <w:rFonts w:ascii="Calibri Light" w:cs="Calibri Light"/>
          <w:color w:val="808080"/>
          <w:lang w:val="en-GB"/>
        </w:rPr>
        <w:t>. McGraw-Hill.</w:t>
      </w:r>
    </w:p>
    <w:p w14:paraId="02A2636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Munassar, N. M. A. and Govardhan, A. (2010) ‘HYBRID MODEL FOR SOFTWARE DEVELOPMENT PROCESSES’, in.</w:t>
      </w:r>
    </w:p>
    <w:p w14:paraId="2ACC19D2"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Requirement Analysis Techniques</w:t>
      </w:r>
      <w:r w:rsidRPr="002A1F85">
        <w:rPr>
          <w:rFonts w:ascii="Calibri Light" w:cs="Calibri Light"/>
          <w:color w:val="808080"/>
          <w:lang w:val="en-GB"/>
        </w:rPr>
        <w:t xml:space="preserve"> (no date). Available at: https://www.visual-paradigm.com/guide/requirements-gathering/requirement-analysis-techniques/ (Accessed: 22 November 2019).</w:t>
      </w:r>
    </w:p>
    <w:p w14:paraId="730757F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SDLC - Overview - Tutorialspoint</w:t>
      </w:r>
      <w:r w:rsidRPr="002A1F85">
        <w:rPr>
          <w:rFonts w:ascii="Calibri Light" w:cs="Calibri Light"/>
          <w:color w:val="808080"/>
          <w:lang w:val="en-GB"/>
        </w:rPr>
        <w:t xml:space="preserve"> (no date). Available at: https://www.tutorialspoint.com/sdlc/sdlc_overview.htm (Accessed: 22 November 2019).</w:t>
      </w:r>
    </w:p>
    <w:p w14:paraId="7BC79FC9"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Skabardonis, A. </w:t>
      </w:r>
      <w:r w:rsidRPr="002A1F85">
        <w:rPr>
          <w:rFonts w:ascii="Calibri Light" w:cs="Calibri Light"/>
          <w:i/>
          <w:iCs/>
          <w:color w:val="808080"/>
          <w:lang w:val="en-GB"/>
        </w:rPr>
        <w:t>et al.</w:t>
      </w:r>
      <w:r w:rsidRPr="002A1F85">
        <w:rPr>
          <w:rFonts w:ascii="Calibri Light" w:cs="Calibri Light"/>
          <w:color w:val="808080"/>
          <w:lang w:val="en-GB"/>
        </w:rPr>
        <w:t xml:space="preserve"> (2013) </w:t>
      </w:r>
      <w:r w:rsidRPr="002A1F85">
        <w:rPr>
          <w:rFonts w:ascii="Calibri Light" w:cs="Calibri Light"/>
          <w:i/>
          <w:iCs/>
          <w:color w:val="808080"/>
          <w:lang w:val="en-GB"/>
        </w:rPr>
        <w:t>Advanced Traffic Signal Control Algorithms.pdf</w:t>
      </w:r>
      <w:r w:rsidRPr="002A1F85">
        <w:rPr>
          <w:rFonts w:ascii="Calibri Light" w:cs="Calibri Light"/>
          <w:color w:val="808080"/>
          <w:lang w:val="en-GB"/>
        </w:rPr>
        <w:t>. California PATH Research Report UCB-ITS-PRR-2014-04, p. 123. Available at: https://merritt.cdlib.org/d/ark:%252F13030%252Fm5nc7fc1/2/producer%252F884613548.pdf (Accessed: 24 November 2019).</w:t>
      </w:r>
    </w:p>
    <w:p w14:paraId="3449CD3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‘Software Engineering | Stakeholder’ (2019) </w:t>
      </w:r>
      <w:r w:rsidRPr="002A1F85">
        <w:rPr>
          <w:rFonts w:ascii="Calibri Light" w:cs="Calibri Light"/>
          <w:i/>
          <w:iCs/>
          <w:color w:val="808080"/>
          <w:lang w:val="en-GB"/>
        </w:rPr>
        <w:t>GeeksforGeeks</w:t>
      </w:r>
      <w:r w:rsidRPr="002A1F85">
        <w:rPr>
          <w:rFonts w:ascii="Calibri Light" w:cs="Calibri Light"/>
          <w:color w:val="808080"/>
          <w:lang w:val="en-GB"/>
        </w:rPr>
        <w:t>, 12 March. Available at: https://www.geeksforgeeks.org/software-engineering-stakeholder/ (Accessed: 22 November 2019).</w:t>
      </w:r>
    </w:p>
    <w:p w14:paraId="0E539AAB"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Sommerville, I. (2016) </w:t>
      </w:r>
      <w:r w:rsidRPr="002A1F85">
        <w:rPr>
          <w:rFonts w:ascii="Calibri Light" w:cs="Calibri Light"/>
          <w:i/>
          <w:iCs/>
          <w:color w:val="808080"/>
          <w:lang w:val="en-GB"/>
        </w:rPr>
        <w:t>Software Engineering, Global Edition</w:t>
      </w:r>
      <w:r w:rsidRPr="002A1F85">
        <w:rPr>
          <w:rFonts w:ascii="Calibri Light" w:cs="Calibri Light"/>
          <w:color w:val="808080"/>
          <w:lang w:val="en-GB"/>
        </w:rPr>
        <w:t>. Pearson Higher Ed.</w:t>
      </w:r>
    </w:p>
    <w:p w14:paraId="38614F1D" w14:textId="77777777"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E8CA9" w14:textId="77777777" w:rsidR="000311FE" w:rsidRDefault="000311FE" w:rsidP="008606AB">
      <w:r>
        <w:separator/>
      </w:r>
    </w:p>
  </w:endnote>
  <w:endnote w:type="continuationSeparator" w:id="0">
    <w:p w14:paraId="1F86B212" w14:textId="77777777" w:rsidR="000311FE" w:rsidRDefault="000311FE"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4C0FDE" w:rsidRPr="00E81B4B" w:rsidRDefault="004C0FDE"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Software Engineering (B9IS119)</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71E1A" w14:textId="77777777" w:rsidR="000311FE" w:rsidRDefault="000311FE" w:rsidP="008606AB">
      <w:r>
        <w:separator/>
      </w:r>
    </w:p>
  </w:footnote>
  <w:footnote w:type="continuationSeparator" w:id="0">
    <w:p w14:paraId="1578D573" w14:textId="77777777" w:rsidR="000311FE" w:rsidRDefault="000311FE"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4C0FDE" w:rsidRDefault="004C0FDE">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4C0FDE" w:rsidRDefault="004C0FDE">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11FE"/>
    <w:rsid w:val="0003245D"/>
    <w:rsid w:val="000335B8"/>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30A3"/>
    <w:rsid w:val="00140F30"/>
    <w:rsid w:val="00157987"/>
    <w:rsid w:val="0017080F"/>
    <w:rsid w:val="00177D2F"/>
    <w:rsid w:val="00181606"/>
    <w:rsid w:val="0019176B"/>
    <w:rsid w:val="001A170F"/>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E515D"/>
    <w:rsid w:val="002E626B"/>
    <w:rsid w:val="003022AB"/>
    <w:rsid w:val="0030312F"/>
    <w:rsid w:val="00305CB2"/>
    <w:rsid w:val="00305FF9"/>
    <w:rsid w:val="00313A2C"/>
    <w:rsid w:val="0032374C"/>
    <w:rsid w:val="00327574"/>
    <w:rsid w:val="00332B9E"/>
    <w:rsid w:val="003515DC"/>
    <w:rsid w:val="0035504E"/>
    <w:rsid w:val="00364C25"/>
    <w:rsid w:val="0036720E"/>
    <w:rsid w:val="003710F8"/>
    <w:rsid w:val="003712AC"/>
    <w:rsid w:val="00390B93"/>
    <w:rsid w:val="00391DD2"/>
    <w:rsid w:val="003923F9"/>
    <w:rsid w:val="00396A64"/>
    <w:rsid w:val="003A629B"/>
    <w:rsid w:val="003B3B02"/>
    <w:rsid w:val="003D0D73"/>
    <w:rsid w:val="003D3B02"/>
    <w:rsid w:val="003D656E"/>
    <w:rsid w:val="003E0EBB"/>
    <w:rsid w:val="003E6308"/>
    <w:rsid w:val="003F36E5"/>
    <w:rsid w:val="003F7E12"/>
    <w:rsid w:val="004127EF"/>
    <w:rsid w:val="00413D07"/>
    <w:rsid w:val="00426755"/>
    <w:rsid w:val="0043500A"/>
    <w:rsid w:val="0046798E"/>
    <w:rsid w:val="0048298F"/>
    <w:rsid w:val="00493049"/>
    <w:rsid w:val="004A20D6"/>
    <w:rsid w:val="004A38EC"/>
    <w:rsid w:val="004A467B"/>
    <w:rsid w:val="004B5994"/>
    <w:rsid w:val="004C0FDE"/>
    <w:rsid w:val="004C28BE"/>
    <w:rsid w:val="004C6DFA"/>
    <w:rsid w:val="004D14EE"/>
    <w:rsid w:val="004D698D"/>
    <w:rsid w:val="004D6E68"/>
    <w:rsid w:val="004E39FD"/>
    <w:rsid w:val="004E5B55"/>
    <w:rsid w:val="004E6782"/>
    <w:rsid w:val="004F260A"/>
    <w:rsid w:val="00504C6A"/>
    <w:rsid w:val="0052261B"/>
    <w:rsid w:val="00524BAE"/>
    <w:rsid w:val="00540312"/>
    <w:rsid w:val="00563311"/>
    <w:rsid w:val="0058022C"/>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B4495"/>
    <w:rsid w:val="006B5891"/>
    <w:rsid w:val="006C08BD"/>
    <w:rsid w:val="006C5F4F"/>
    <w:rsid w:val="006C67DE"/>
    <w:rsid w:val="006E0A63"/>
    <w:rsid w:val="006E1B6F"/>
    <w:rsid w:val="006E1E2D"/>
    <w:rsid w:val="006F544B"/>
    <w:rsid w:val="006F7CA6"/>
    <w:rsid w:val="0070542A"/>
    <w:rsid w:val="00720DC0"/>
    <w:rsid w:val="007235FD"/>
    <w:rsid w:val="0074607A"/>
    <w:rsid w:val="00760BCB"/>
    <w:rsid w:val="00763BC2"/>
    <w:rsid w:val="007678EE"/>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6A1E"/>
    <w:rsid w:val="0098733A"/>
    <w:rsid w:val="009A5E7C"/>
    <w:rsid w:val="009B192D"/>
    <w:rsid w:val="009D2FF4"/>
    <w:rsid w:val="009D7746"/>
    <w:rsid w:val="009E4688"/>
    <w:rsid w:val="009E47B1"/>
    <w:rsid w:val="009E7D99"/>
    <w:rsid w:val="009F6597"/>
    <w:rsid w:val="00A0684D"/>
    <w:rsid w:val="00A06E32"/>
    <w:rsid w:val="00A2230D"/>
    <w:rsid w:val="00A22610"/>
    <w:rsid w:val="00A255F4"/>
    <w:rsid w:val="00A32524"/>
    <w:rsid w:val="00A434CE"/>
    <w:rsid w:val="00A4443D"/>
    <w:rsid w:val="00A777EF"/>
    <w:rsid w:val="00A810CE"/>
    <w:rsid w:val="00A83509"/>
    <w:rsid w:val="00A908DB"/>
    <w:rsid w:val="00A91398"/>
    <w:rsid w:val="00AA3FB0"/>
    <w:rsid w:val="00AB363C"/>
    <w:rsid w:val="00AB45CE"/>
    <w:rsid w:val="00AB4C92"/>
    <w:rsid w:val="00AB60FA"/>
    <w:rsid w:val="00AD010B"/>
    <w:rsid w:val="00AE6671"/>
    <w:rsid w:val="00AF2BD2"/>
    <w:rsid w:val="00B26DBD"/>
    <w:rsid w:val="00B30030"/>
    <w:rsid w:val="00B302B7"/>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E0468"/>
    <w:rsid w:val="00D05B00"/>
    <w:rsid w:val="00D11605"/>
    <w:rsid w:val="00D203B3"/>
    <w:rsid w:val="00D27F37"/>
    <w:rsid w:val="00D320CC"/>
    <w:rsid w:val="00D359E1"/>
    <w:rsid w:val="00D44870"/>
    <w:rsid w:val="00D45965"/>
    <w:rsid w:val="00D54778"/>
    <w:rsid w:val="00D5483D"/>
    <w:rsid w:val="00D62819"/>
    <w:rsid w:val="00D6410D"/>
    <w:rsid w:val="00D72ED7"/>
    <w:rsid w:val="00D8227D"/>
    <w:rsid w:val="00D9577F"/>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7729"/>
    <w:rsid w:val="00EA1F2F"/>
    <w:rsid w:val="00EA4C76"/>
    <w:rsid w:val="00EA74BD"/>
    <w:rsid w:val="00EB2268"/>
    <w:rsid w:val="00EB6826"/>
    <w:rsid w:val="00EC7EB3"/>
    <w:rsid w:val="00ED401A"/>
    <w:rsid w:val="00ED7F81"/>
    <w:rsid w:val="00EE11B5"/>
    <w:rsid w:val="00EF4DFA"/>
    <w:rsid w:val="00EF6635"/>
    <w:rsid w:val="00F005BB"/>
    <w:rsid w:val="00F026F3"/>
    <w:rsid w:val="00F03E09"/>
    <w:rsid w:val="00F04116"/>
    <w:rsid w:val="00F04CC8"/>
    <w:rsid w:val="00F2391A"/>
    <w:rsid w:val="00F45333"/>
    <w:rsid w:val="00F64CBE"/>
    <w:rsid w:val="00F64FCA"/>
    <w:rsid w:val="00F6550D"/>
    <w:rsid w:val="00F73B9A"/>
    <w:rsid w:val="00F803F0"/>
    <w:rsid w:val="00F83EA9"/>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styleId="UnresolvedMention">
    <w:name w:val="Unresolved Mention"/>
    <w:basedOn w:val="DefaultParagraphFont"/>
    <w:uiPriority w:val="99"/>
    <w:semiHidden/>
    <w:unhideWhenUsed/>
    <w:rsid w:val="00EA1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rikanthshileshpasam/SE_CA1_B9IS119.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C110A"/>
    <w:rsid w:val="005E66A4"/>
    <w:rsid w:val="00677A48"/>
    <w:rsid w:val="00736212"/>
    <w:rsid w:val="00892053"/>
    <w:rsid w:val="00A03D02"/>
    <w:rsid w:val="00C87431"/>
    <w:rsid w:val="00D70E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521BD968-61D8-264F-94BA-D48E0C7B2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28</Pages>
  <Words>6929</Words>
  <Characters>39499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46336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2019-12-04T12:42:00Z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id="lUzWDQt2"/&gt;&lt;style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