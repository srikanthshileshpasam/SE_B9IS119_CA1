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1E207" w14:textId="77777777" w:rsidR="002E626B" w:rsidRPr="000040C5" w:rsidRDefault="008D0B23" w:rsidP="003710F8">
      <w:pPr>
        <w:pStyle w:val="Title"/>
        <w:jc w:val="both"/>
      </w:pPr>
      <w:r>
        <w:rPr>
          <w:rStyle w:val="Emphasis"/>
        </w:rPr>
        <w:t>Traffic Control System</w:t>
      </w:r>
    </w:p>
    <w:p w14:paraId="4C59101E" w14:textId="77777777" w:rsidR="00C31B26" w:rsidRPr="008D0B23" w:rsidRDefault="008D0B23" w:rsidP="003710F8">
      <w:pPr>
        <w:pStyle w:val="Subtitle"/>
        <w:jc w:val="both"/>
        <w:rPr>
          <w:color w:val="7F7F7F" w:themeColor="text1" w:themeTint="80"/>
        </w:rPr>
      </w:pPr>
      <w:r w:rsidRPr="008D0B23">
        <w:rPr>
          <w:color w:val="7F7F7F" w:themeColor="text1" w:themeTint="80"/>
        </w:rPr>
        <w:t>A comprehensive Software Development Life Cycle report</w:t>
      </w:r>
    </w:p>
    <w:p w14:paraId="0FCC261E" w14:textId="77777777" w:rsidR="00C31B26" w:rsidRPr="000040C5" w:rsidRDefault="004C0FDE" w:rsidP="003710F8">
      <w:pPr>
        <w:pStyle w:val="CoverHead1"/>
        <w:jc w:val="both"/>
      </w:pPr>
      <w:sdt>
        <w:sdtPr>
          <w:id w:val="-30888360"/>
          <w:placeholder>
            <w:docPart w:val="310C27126533FE47ADCEE0D8E47AF7EE"/>
          </w:placeholder>
          <w:temporary/>
          <w:showingPlcHdr/>
          <w15:appearance w15:val="hidden"/>
        </w:sdtPr>
        <w:sdtContent>
          <w:r w:rsidR="00224640" w:rsidRPr="000040C5">
            <w:t>Student:</w:t>
          </w:r>
        </w:sdtContent>
      </w:sdt>
    </w:p>
    <w:p w14:paraId="25DF10DC" w14:textId="77777777" w:rsidR="008D0B23" w:rsidRDefault="008D0B23" w:rsidP="003710F8">
      <w:pPr>
        <w:pStyle w:val="CoverHead2"/>
        <w:jc w:val="both"/>
      </w:pPr>
      <w:r>
        <w:t>Abhilash</w:t>
      </w:r>
      <w:r w:rsidR="00D44870">
        <w:t xml:space="preserve"> Reddy </w:t>
      </w:r>
      <w:proofErr w:type="spellStart"/>
      <w:r w:rsidR="00D44870">
        <w:t>Peram</w:t>
      </w:r>
      <w:proofErr w:type="spellEnd"/>
      <w:r w:rsidR="00D44870">
        <w:t xml:space="preserve"> (10532966)</w:t>
      </w:r>
    </w:p>
    <w:p w14:paraId="79969818" w14:textId="77777777" w:rsidR="008D0B23" w:rsidRDefault="008D0B23" w:rsidP="003710F8">
      <w:pPr>
        <w:pStyle w:val="CoverHead2"/>
        <w:jc w:val="both"/>
      </w:pPr>
      <w:proofErr w:type="spellStart"/>
      <w:r>
        <w:t>Sabitha</w:t>
      </w:r>
      <w:proofErr w:type="spellEnd"/>
      <w:r w:rsidR="00D44870">
        <w:t xml:space="preserve"> </w:t>
      </w:r>
      <w:proofErr w:type="spellStart"/>
      <w:r w:rsidR="00D44870">
        <w:t>Maram</w:t>
      </w:r>
      <w:proofErr w:type="spellEnd"/>
      <w:r w:rsidR="00D44870">
        <w:t xml:space="preserve"> (10533048)</w:t>
      </w:r>
    </w:p>
    <w:p w14:paraId="2155B832" w14:textId="77777777" w:rsidR="00DB20D9" w:rsidRPr="00DB20D9" w:rsidRDefault="00DB20D9" w:rsidP="003710F8">
      <w:pPr>
        <w:pStyle w:val="CoverHead2"/>
        <w:jc w:val="both"/>
      </w:pPr>
      <w:r>
        <w:t>Srikanth Shilesh Pasam (10387794)</w:t>
      </w:r>
    </w:p>
    <w:p w14:paraId="70882A28" w14:textId="77777777" w:rsidR="00224640" w:rsidRPr="000040C5" w:rsidRDefault="004C0FDE" w:rsidP="003710F8">
      <w:pPr>
        <w:pStyle w:val="CoverHead1"/>
        <w:jc w:val="both"/>
      </w:pPr>
      <w:sdt>
        <w:sdtPr>
          <w:id w:val="-978144679"/>
          <w:placeholder>
            <w:docPart w:val="5A6A77236260E148BC8662CD7493B3D2"/>
          </w:placeholder>
          <w:temporary/>
          <w:showingPlcHdr/>
          <w15:appearance w15:val="hidden"/>
        </w:sdtPr>
        <w:sdtContent>
          <w:r w:rsidR="00224640" w:rsidRPr="000040C5">
            <w:t>Teacher:</w:t>
          </w:r>
        </w:sdtContent>
      </w:sdt>
    </w:p>
    <w:p w14:paraId="32C63220" w14:textId="77777777" w:rsidR="00EB6826" w:rsidRPr="000040C5" w:rsidRDefault="008D0B23" w:rsidP="003710F8">
      <w:pPr>
        <w:pStyle w:val="CoverHead2"/>
        <w:jc w:val="both"/>
      </w:pPr>
      <w:proofErr w:type="spellStart"/>
      <w:r>
        <w:t>Harnaik</w:t>
      </w:r>
      <w:proofErr w:type="spellEnd"/>
      <w:r>
        <w:t xml:space="preserve"> Dhoot</w:t>
      </w:r>
    </w:p>
    <w:p w14:paraId="787DB72F" w14:textId="77777777" w:rsidR="00224640" w:rsidRPr="000040C5" w:rsidRDefault="004C0FDE" w:rsidP="003710F8">
      <w:pPr>
        <w:pStyle w:val="CoverHead1"/>
        <w:jc w:val="both"/>
      </w:pPr>
      <w:sdt>
        <w:sdtPr>
          <w:id w:val="-1976748250"/>
          <w:placeholder>
            <w:docPart w:val="41EED27A28565B4280BB3D28AF134635"/>
          </w:placeholder>
          <w:temporary/>
          <w:showingPlcHdr/>
          <w15:appearance w15:val="hidden"/>
        </w:sdtPr>
        <w:sdtContent>
          <w:r w:rsidR="00224640" w:rsidRPr="000040C5">
            <w:t>Course:</w:t>
          </w:r>
        </w:sdtContent>
      </w:sdt>
    </w:p>
    <w:p w14:paraId="09E983CF" w14:textId="77777777" w:rsidR="00EB6826" w:rsidRPr="000040C5" w:rsidRDefault="004C0FDE" w:rsidP="003710F8">
      <w:pPr>
        <w:pStyle w:val="CoverHead2"/>
        <w:jc w:val="both"/>
      </w:pPr>
      <w:sdt>
        <w:sdtPr>
          <w:alias w:val="Title"/>
          <w:tag w:val=""/>
          <w:id w:val="-1762127408"/>
          <w:placeholder>
            <w:docPart w:val="2DC53193B7B5644EA22634BF2461F5F3"/>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8D0B23">
            <w:t>Software Engineering (B9IS119)</w:t>
          </w:r>
        </w:sdtContent>
      </w:sdt>
    </w:p>
    <w:p w14:paraId="5E7247E2" w14:textId="77777777" w:rsidR="00EB6826" w:rsidRPr="000040C5" w:rsidRDefault="00EB6826" w:rsidP="003710F8">
      <w:pPr>
        <w:jc w:val="both"/>
      </w:pPr>
      <w:r w:rsidRPr="000040C5">
        <w:br w:type="page"/>
      </w:r>
    </w:p>
    <w:sdt>
      <w:sdtPr>
        <w:rPr>
          <w:rFonts w:asciiTheme="minorHAnsi" w:eastAsiaTheme="minorHAnsi" w:hAnsiTheme="minorHAnsi" w:cstheme="minorBidi"/>
          <w:b w:val="0"/>
          <w:bCs w:val="0"/>
          <w:color w:val="808080" w:themeColor="background1" w:themeShade="80"/>
          <w:sz w:val="26"/>
          <w:szCs w:val="26"/>
        </w:rPr>
        <w:id w:val="1707986405"/>
        <w:docPartObj>
          <w:docPartGallery w:val="Table of Contents"/>
          <w:docPartUnique/>
        </w:docPartObj>
      </w:sdtPr>
      <w:sdtEndPr>
        <w:rPr>
          <w:noProof/>
        </w:rPr>
      </w:sdtEndPr>
      <w:sdtContent>
        <w:p w14:paraId="613C7EF8" w14:textId="77777777" w:rsidR="000E219F" w:rsidRDefault="000E219F" w:rsidP="000E219F">
          <w:pPr>
            <w:pStyle w:val="TOCHeading"/>
            <w:jc w:val="center"/>
          </w:pPr>
          <w:r>
            <w:t>Table of Contents</w:t>
          </w:r>
        </w:p>
        <w:p w14:paraId="68DFD013" w14:textId="77777777" w:rsidR="005F66BD" w:rsidRDefault="000E219F">
          <w:pPr>
            <w:pStyle w:val="TOC1"/>
            <w:tabs>
              <w:tab w:val="right" w:leader="dot" w:pos="9394"/>
            </w:tabs>
            <w:rPr>
              <w:rFonts w:eastAsiaTheme="minorEastAsia" w:cstheme="minorBidi"/>
              <w:b w:val="0"/>
              <w:bCs w:val="0"/>
              <w:i w:val="0"/>
              <w:iCs w:val="0"/>
              <w:noProof/>
              <w:color w:val="auto"/>
              <w:lang w:val="en-IE" w:eastAsia="en-GB"/>
            </w:rPr>
          </w:pPr>
          <w:r>
            <w:rPr>
              <w:b w:val="0"/>
              <w:bCs w:val="0"/>
            </w:rPr>
            <w:fldChar w:fldCharType="begin"/>
          </w:r>
          <w:r>
            <w:instrText xml:space="preserve"> TOC \o "1-3" \h \z \u </w:instrText>
          </w:r>
          <w:r>
            <w:rPr>
              <w:b w:val="0"/>
              <w:bCs w:val="0"/>
            </w:rPr>
            <w:fldChar w:fldCharType="separate"/>
          </w:r>
          <w:hyperlink w:anchor="_Toc25705437" w:history="1">
            <w:r w:rsidR="005F66BD" w:rsidRPr="000D4993">
              <w:rPr>
                <w:rStyle w:val="Hyperlink"/>
                <w:noProof/>
              </w:rPr>
              <w:t>Index of Tables and Figures</w:t>
            </w:r>
            <w:r w:rsidR="005F66BD">
              <w:rPr>
                <w:noProof/>
                <w:webHidden/>
              </w:rPr>
              <w:tab/>
            </w:r>
            <w:r w:rsidR="005F66BD">
              <w:rPr>
                <w:noProof/>
                <w:webHidden/>
              </w:rPr>
              <w:fldChar w:fldCharType="begin"/>
            </w:r>
            <w:r w:rsidR="005F66BD">
              <w:rPr>
                <w:noProof/>
                <w:webHidden/>
              </w:rPr>
              <w:instrText xml:space="preserve"> PAGEREF _Toc25705437 \h </w:instrText>
            </w:r>
            <w:r w:rsidR="005F66BD">
              <w:rPr>
                <w:noProof/>
                <w:webHidden/>
              </w:rPr>
            </w:r>
            <w:r w:rsidR="005F66BD">
              <w:rPr>
                <w:noProof/>
                <w:webHidden/>
              </w:rPr>
              <w:fldChar w:fldCharType="separate"/>
            </w:r>
            <w:r w:rsidR="005F66BD">
              <w:rPr>
                <w:noProof/>
                <w:webHidden/>
              </w:rPr>
              <w:t>3</w:t>
            </w:r>
            <w:r w:rsidR="005F66BD">
              <w:rPr>
                <w:noProof/>
                <w:webHidden/>
              </w:rPr>
              <w:fldChar w:fldCharType="end"/>
            </w:r>
          </w:hyperlink>
        </w:p>
        <w:p w14:paraId="6D3E5CE4"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38" w:history="1">
            <w:r w:rsidR="005F66BD" w:rsidRPr="000D4993">
              <w:rPr>
                <w:rStyle w:val="Hyperlink"/>
                <w:noProof/>
              </w:rPr>
              <w:t>Introduction</w:t>
            </w:r>
            <w:r w:rsidR="005F66BD">
              <w:rPr>
                <w:noProof/>
                <w:webHidden/>
              </w:rPr>
              <w:tab/>
            </w:r>
            <w:r w:rsidR="005F66BD">
              <w:rPr>
                <w:noProof/>
                <w:webHidden/>
              </w:rPr>
              <w:fldChar w:fldCharType="begin"/>
            </w:r>
            <w:r w:rsidR="005F66BD">
              <w:rPr>
                <w:noProof/>
                <w:webHidden/>
              </w:rPr>
              <w:instrText xml:space="preserve"> PAGEREF _Toc25705438 \h </w:instrText>
            </w:r>
            <w:r w:rsidR="005F66BD">
              <w:rPr>
                <w:noProof/>
                <w:webHidden/>
              </w:rPr>
            </w:r>
            <w:r w:rsidR="005F66BD">
              <w:rPr>
                <w:noProof/>
                <w:webHidden/>
              </w:rPr>
              <w:fldChar w:fldCharType="separate"/>
            </w:r>
            <w:r w:rsidR="005F66BD">
              <w:rPr>
                <w:noProof/>
                <w:webHidden/>
              </w:rPr>
              <w:t>4</w:t>
            </w:r>
            <w:r w:rsidR="005F66BD">
              <w:rPr>
                <w:noProof/>
                <w:webHidden/>
              </w:rPr>
              <w:fldChar w:fldCharType="end"/>
            </w:r>
          </w:hyperlink>
        </w:p>
        <w:p w14:paraId="0C7E7790"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39" w:history="1">
            <w:r w:rsidR="005F66BD" w:rsidRPr="000D4993">
              <w:rPr>
                <w:rStyle w:val="Hyperlink"/>
                <w:noProof/>
              </w:rPr>
              <w:t>SDLC</w:t>
            </w:r>
            <w:r w:rsidR="005F66BD">
              <w:rPr>
                <w:noProof/>
                <w:webHidden/>
              </w:rPr>
              <w:tab/>
            </w:r>
            <w:r w:rsidR="005F66BD">
              <w:rPr>
                <w:noProof/>
                <w:webHidden/>
              </w:rPr>
              <w:fldChar w:fldCharType="begin"/>
            </w:r>
            <w:r w:rsidR="005F66BD">
              <w:rPr>
                <w:noProof/>
                <w:webHidden/>
              </w:rPr>
              <w:instrText xml:space="preserve"> PAGEREF _Toc25705439 \h </w:instrText>
            </w:r>
            <w:r w:rsidR="005F66BD">
              <w:rPr>
                <w:noProof/>
                <w:webHidden/>
              </w:rPr>
            </w:r>
            <w:r w:rsidR="005F66BD">
              <w:rPr>
                <w:noProof/>
                <w:webHidden/>
              </w:rPr>
              <w:fldChar w:fldCharType="separate"/>
            </w:r>
            <w:r w:rsidR="005F66BD">
              <w:rPr>
                <w:noProof/>
                <w:webHidden/>
              </w:rPr>
              <w:t>4</w:t>
            </w:r>
            <w:r w:rsidR="005F66BD">
              <w:rPr>
                <w:noProof/>
                <w:webHidden/>
              </w:rPr>
              <w:fldChar w:fldCharType="end"/>
            </w:r>
          </w:hyperlink>
        </w:p>
        <w:p w14:paraId="6ABD95F8"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0" w:history="1">
            <w:r w:rsidR="005F66BD" w:rsidRPr="000D4993">
              <w:rPr>
                <w:rStyle w:val="Hyperlink"/>
                <w:noProof/>
              </w:rPr>
              <w:t>Process Model</w:t>
            </w:r>
            <w:r w:rsidR="005F66BD">
              <w:rPr>
                <w:noProof/>
                <w:webHidden/>
              </w:rPr>
              <w:tab/>
            </w:r>
            <w:r w:rsidR="005F66BD">
              <w:rPr>
                <w:noProof/>
                <w:webHidden/>
              </w:rPr>
              <w:fldChar w:fldCharType="begin"/>
            </w:r>
            <w:r w:rsidR="005F66BD">
              <w:rPr>
                <w:noProof/>
                <w:webHidden/>
              </w:rPr>
              <w:instrText xml:space="preserve"> PAGEREF _Toc25705440 \h </w:instrText>
            </w:r>
            <w:r w:rsidR="005F66BD">
              <w:rPr>
                <w:noProof/>
                <w:webHidden/>
              </w:rPr>
            </w:r>
            <w:r w:rsidR="005F66BD">
              <w:rPr>
                <w:noProof/>
                <w:webHidden/>
              </w:rPr>
              <w:fldChar w:fldCharType="separate"/>
            </w:r>
            <w:r w:rsidR="005F66BD">
              <w:rPr>
                <w:noProof/>
                <w:webHidden/>
              </w:rPr>
              <w:t>4</w:t>
            </w:r>
            <w:r w:rsidR="005F66BD">
              <w:rPr>
                <w:noProof/>
                <w:webHidden/>
              </w:rPr>
              <w:fldChar w:fldCharType="end"/>
            </w:r>
          </w:hyperlink>
        </w:p>
        <w:p w14:paraId="062F2FF3"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41" w:history="1">
            <w:r w:rsidR="005F66BD" w:rsidRPr="000D4993">
              <w:rPr>
                <w:rStyle w:val="Hyperlink"/>
                <w:noProof/>
              </w:rPr>
              <w:t>Requirements</w:t>
            </w:r>
            <w:r w:rsidR="005F66BD">
              <w:rPr>
                <w:noProof/>
                <w:webHidden/>
              </w:rPr>
              <w:tab/>
            </w:r>
            <w:r w:rsidR="005F66BD">
              <w:rPr>
                <w:noProof/>
                <w:webHidden/>
              </w:rPr>
              <w:fldChar w:fldCharType="begin"/>
            </w:r>
            <w:r w:rsidR="005F66BD">
              <w:rPr>
                <w:noProof/>
                <w:webHidden/>
              </w:rPr>
              <w:instrText xml:space="preserve"> PAGEREF _Toc25705441 \h </w:instrText>
            </w:r>
            <w:r w:rsidR="005F66BD">
              <w:rPr>
                <w:noProof/>
                <w:webHidden/>
              </w:rPr>
            </w:r>
            <w:r w:rsidR="005F66BD">
              <w:rPr>
                <w:noProof/>
                <w:webHidden/>
              </w:rPr>
              <w:fldChar w:fldCharType="separate"/>
            </w:r>
            <w:r w:rsidR="005F66BD">
              <w:rPr>
                <w:noProof/>
                <w:webHidden/>
              </w:rPr>
              <w:t>7</w:t>
            </w:r>
            <w:r w:rsidR="005F66BD">
              <w:rPr>
                <w:noProof/>
                <w:webHidden/>
              </w:rPr>
              <w:fldChar w:fldCharType="end"/>
            </w:r>
          </w:hyperlink>
        </w:p>
        <w:p w14:paraId="5B4F437C"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2" w:history="1">
            <w:r w:rsidR="005F66BD" w:rsidRPr="000D4993">
              <w:rPr>
                <w:rStyle w:val="Hyperlink"/>
                <w:noProof/>
              </w:rPr>
              <w:t>Stakeholders</w:t>
            </w:r>
            <w:r w:rsidR="005F66BD">
              <w:rPr>
                <w:noProof/>
                <w:webHidden/>
              </w:rPr>
              <w:tab/>
            </w:r>
            <w:r w:rsidR="005F66BD">
              <w:rPr>
                <w:noProof/>
                <w:webHidden/>
              </w:rPr>
              <w:fldChar w:fldCharType="begin"/>
            </w:r>
            <w:r w:rsidR="005F66BD">
              <w:rPr>
                <w:noProof/>
                <w:webHidden/>
              </w:rPr>
              <w:instrText xml:space="preserve"> PAGEREF _Toc25705442 \h </w:instrText>
            </w:r>
            <w:r w:rsidR="005F66BD">
              <w:rPr>
                <w:noProof/>
                <w:webHidden/>
              </w:rPr>
            </w:r>
            <w:r w:rsidR="005F66BD">
              <w:rPr>
                <w:noProof/>
                <w:webHidden/>
              </w:rPr>
              <w:fldChar w:fldCharType="separate"/>
            </w:r>
            <w:r w:rsidR="005F66BD">
              <w:rPr>
                <w:noProof/>
                <w:webHidden/>
              </w:rPr>
              <w:t>7</w:t>
            </w:r>
            <w:r w:rsidR="005F66BD">
              <w:rPr>
                <w:noProof/>
                <w:webHidden/>
              </w:rPr>
              <w:fldChar w:fldCharType="end"/>
            </w:r>
          </w:hyperlink>
        </w:p>
        <w:p w14:paraId="0ADCCD75"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3" w:history="1">
            <w:r w:rsidR="005F66BD" w:rsidRPr="000D4993">
              <w:rPr>
                <w:rStyle w:val="Hyperlink"/>
                <w:noProof/>
              </w:rPr>
              <w:t>Types of Requirement</w:t>
            </w:r>
            <w:r w:rsidR="005F66BD">
              <w:rPr>
                <w:noProof/>
                <w:webHidden/>
              </w:rPr>
              <w:tab/>
            </w:r>
            <w:r w:rsidR="005F66BD">
              <w:rPr>
                <w:noProof/>
                <w:webHidden/>
              </w:rPr>
              <w:fldChar w:fldCharType="begin"/>
            </w:r>
            <w:r w:rsidR="005F66BD">
              <w:rPr>
                <w:noProof/>
                <w:webHidden/>
              </w:rPr>
              <w:instrText xml:space="preserve"> PAGEREF _Toc25705443 \h </w:instrText>
            </w:r>
            <w:r w:rsidR="005F66BD">
              <w:rPr>
                <w:noProof/>
                <w:webHidden/>
              </w:rPr>
            </w:r>
            <w:r w:rsidR="005F66BD">
              <w:rPr>
                <w:noProof/>
                <w:webHidden/>
              </w:rPr>
              <w:fldChar w:fldCharType="separate"/>
            </w:r>
            <w:r w:rsidR="005F66BD">
              <w:rPr>
                <w:noProof/>
                <w:webHidden/>
              </w:rPr>
              <w:t>7</w:t>
            </w:r>
            <w:r w:rsidR="005F66BD">
              <w:rPr>
                <w:noProof/>
                <w:webHidden/>
              </w:rPr>
              <w:fldChar w:fldCharType="end"/>
            </w:r>
          </w:hyperlink>
        </w:p>
        <w:p w14:paraId="53C2BA13"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4" w:history="1">
            <w:r w:rsidR="005F66BD" w:rsidRPr="000D4993">
              <w:rPr>
                <w:rStyle w:val="Hyperlink"/>
                <w:noProof/>
              </w:rPr>
              <w:t>Requirements Engineering Processes</w:t>
            </w:r>
            <w:r w:rsidR="005F66BD">
              <w:rPr>
                <w:noProof/>
                <w:webHidden/>
              </w:rPr>
              <w:tab/>
            </w:r>
            <w:r w:rsidR="005F66BD">
              <w:rPr>
                <w:noProof/>
                <w:webHidden/>
              </w:rPr>
              <w:fldChar w:fldCharType="begin"/>
            </w:r>
            <w:r w:rsidR="005F66BD">
              <w:rPr>
                <w:noProof/>
                <w:webHidden/>
              </w:rPr>
              <w:instrText xml:space="preserve"> PAGEREF _Toc25705444 \h </w:instrText>
            </w:r>
            <w:r w:rsidR="005F66BD">
              <w:rPr>
                <w:noProof/>
                <w:webHidden/>
              </w:rPr>
            </w:r>
            <w:r w:rsidR="005F66BD">
              <w:rPr>
                <w:noProof/>
                <w:webHidden/>
              </w:rPr>
              <w:fldChar w:fldCharType="separate"/>
            </w:r>
            <w:r w:rsidR="005F66BD">
              <w:rPr>
                <w:noProof/>
                <w:webHidden/>
              </w:rPr>
              <w:t>7</w:t>
            </w:r>
            <w:r w:rsidR="005F66BD">
              <w:rPr>
                <w:noProof/>
                <w:webHidden/>
              </w:rPr>
              <w:fldChar w:fldCharType="end"/>
            </w:r>
          </w:hyperlink>
        </w:p>
        <w:p w14:paraId="70694A0F"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5" w:history="1">
            <w:r w:rsidR="005F66BD" w:rsidRPr="000D4993">
              <w:rPr>
                <w:rStyle w:val="Hyperlink"/>
                <w:noProof/>
              </w:rPr>
              <w:t>Elicitation</w:t>
            </w:r>
            <w:r w:rsidR="005F66BD">
              <w:rPr>
                <w:noProof/>
                <w:webHidden/>
              </w:rPr>
              <w:tab/>
            </w:r>
            <w:r w:rsidR="005F66BD">
              <w:rPr>
                <w:noProof/>
                <w:webHidden/>
              </w:rPr>
              <w:fldChar w:fldCharType="begin"/>
            </w:r>
            <w:r w:rsidR="005F66BD">
              <w:rPr>
                <w:noProof/>
                <w:webHidden/>
              </w:rPr>
              <w:instrText xml:space="preserve"> PAGEREF _Toc25705445 \h </w:instrText>
            </w:r>
            <w:r w:rsidR="005F66BD">
              <w:rPr>
                <w:noProof/>
                <w:webHidden/>
              </w:rPr>
            </w:r>
            <w:r w:rsidR="005F66BD">
              <w:rPr>
                <w:noProof/>
                <w:webHidden/>
              </w:rPr>
              <w:fldChar w:fldCharType="separate"/>
            </w:r>
            <w:r w:rsidR="005F66BD">
              <w:rPr>
                <w:noProof/>
                <w:webHidden/>
              </w:rPr>
              <w:t>8</w:t>
            </w:r>
            <w:r w:rsidR="005F66BD">
              <w:rPr>
                <w:noProof/>
                <w:webHidden/>
              </w:rPr>
              <w:fldChar w:fldCharType="end"/>
            </w:r>
          </w:hyperlink>
        </w:p>
        <w:p w14:paraId="124B1584"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6" w:history="1">
            <w:r w:rsidR="005F66BD" w:rsidRPr="000D4993">
              <w:rPr>
                <w:rStyle w:val="Hyperlink"/>
                <w:noProof/>
              </w:rPr>
              <w:t>User Stories</w:t>
            </w:r>
            <w:r w:rsidR="005F66BD">
              <w:rPr>
                <w:noProof/>
                <w:webHidden/>
              </w:rPr>
              <w:tab/>
            </w:r>
            <w:r w:rsidR="005F66BD">
              <w:rPr>
                <w:noProof/>
                <w:webHidden/>
              </w:rPr>
              <w:fldChar w:fldCharType="begin"/>
            </w:r>
            <w:r w:rsidR="005F66BD">
              <w:rPr>
                <w:noProof/>
                <w:webHidden/>
              </w:rPr>
              <w:instrText xml:space="preserve"> PAGEREF _Toc25705446 \h </w:instrText>
            </w:r>
            <w:r w:rsidR="005F66BD">
              <w:rPr>
                <w:noProof/>
                <w:webHidden/>
              </w:rPr>
            </w:r>
            <w:r w:rsidR="005F66BD">
              <w:rPr>
                <w:noProof/>
                <w:webHidden/>
              </w:rPr>
              <w:fldChar w:fldCharType="separate"/>
            </w:r>
            <w:r w:rsidR="005F66BD">
              <w:rPr>
                <w:noProof/>
                <w:webHidden/>
              </w:rPr>
              <w:t>8</w:t>
            </w:r>
            <w:r w:rsidR="005F66BD">
              <w:rPr>
                <w:noProof/>
                <w:webHidden/>
              </w:rPr>
              <w:fldChar w:fldCharType="end"/>
            </w:r>
          </w:hyperlink>
        </w:p>
        <w:p w14:paraId="65852A5D"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7" w:history="1">
            <w:r w:rsidR="005F66BD" w:rsidRPr="000D4993">
              <w:rPr>
                <w:rStyle w:val="Hyperlink"/>
                <w:noProof/>
              </w:rPr>
              <w:t>Requirement Specification</w:t>
            </w:r>
            <w:r w:rsidR="005F66BD">
              <w:rPr>
                <w:noProof/>
                <w:webHidden/>
              </w:rPr>
              <w:tab/>
            </w:r>
            <w:r w:rsidR="005F66BD">
              <w:rPr>
                <w:noProof/>
                <w:webHidden/>
              </w:rPr>
              <w:fldChar w:fldCharType="begin"/>
            </w:r>
            <w:r w:rsidR="005F66BD">
              <w:rPr>
                <w:noProof/>
                <w:webHidden/>
              </w:rPr>
              <w:instrText xml:space="preserve"> PAGEREF _Toc25705447 \h </w:instrText>
            </w:r>
            <w:r w:rsidR="005F66BD">
              <w:rPr>
                <w:noProof/>
                <w:webHidden/>
              </w:rPr>
            </w:r>
            <w:r w:rsidR="005F66BD">
              <w:rPr>
                <w:noProof/>
                <w:webHidden/>
              </w:rPr>
              <w:fldChar w:fldCharType="separate"/>
            </w:r>
            <w:r w:rsidR="005F66BD">
              <w:rPr>
                <w:noProof/>
                <w:webHidden/>
              </w:rPr>
              <w:t>10</w:t>
            </w:r>
            <w:r w:rsidR="005F66BD">
              <w:rPr>
                <w:noProof/>
                <w:webHidden/>
              </w:rPr>
              <w:fldChar w:fldCharType="end"/>
            </w:r>
          </w:hyperlink>
        </w:p>
        <w:p w14:paraId="40B72194"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8" w:history="1">
            <w:r w:rsidR="005F66BD" w:rsidRPr="000D4993">
              <w:rPr>
                <w:rStyle w:val="Hyperlink"/>
                <w:noProof/>
              </w:rPr>
              <w:t>Analysis</w:t>
            </w:r>
            <w:r w:rsidR="005F66BD">
              <w:rPr>
                <w:noProof/>
                <w:webHidden/>
              </w:rPr>
              <w:tab/>
            </w:r>
            <w:r w:rsidR="005F66BD">
              <w:rPr>
                <w:noProof/>
                <w:webHidden/>
              </w:rPr>
              <w:fldChar w:fldCharType="begin"/>
            </w:r>
            <w:r w:rsidR="005F66BD">
              <w:rPr>
                <w:noProof/>
                <w:webHidden/>
              </w:rPr>
              <w:instrText xml:space="preserve"> PAGEREF _Toc25705448 \h </w:instrText>
            </w:r>
            <w:r w:rsidR="005F66BD">
              <w:rPr>
                <w:noProof/>
                <w:webHidden/>
              </w:rPr>
            </w:r>
            <w:r w:rsidR="005F66BD">
              <w:rPr>
                <w:noProof/>
                <w:webHidden/>
              </w:rPr>
              <w:fldChar w:fldCharType="separate"/>
            </w:r>
            <w:r w:rsidR="005F66BD">
              <w:rPr>
                <w:noProof/>
                <w:webHidden/>
              </w:rPr>
              <w:t>11</w:t>
            </w:r>
            <w:r w:rsidR="005F66BD">
              <w:rPr>
                <w:noProof/>
                <w:webHidden/>
              </w:rPr>
              <w:fldChar w:fldCharType="end"/>
            </w:r>
          </w:hyperlink>
        </w:p>
        <w:p w14:paraId="4C9004E7"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49" w:history="1">
            <w:r w:rsidR="005F66BD" w:rsidRPr="000D4993">
              <w:rPr>
                <w:rStyle w:val="Hyperlink"/>
                <w:noProof/>
              </w:rPr>
              <w:t>Validation</w:t>
            </w:r>
            <w:r w:rsidR="005F66BD">
              <w:rPr>
                <w:noProof/>
                <w:webHidden/>
              </w:rPr>
              <w:tab/>
            </w:r>
            <w:r w:rsidR="005F66BD">
              <w:rPr>
                <w:noProof/>
                <w:webHidden/>
              </w:rPr>
              <w:fldChar w:fldCharType="begin"/>
            </w:r>
            <w:r w:rsidR="005F66BD">
              <w:rPr>
                <w:noProof/>
                <w:webHidden/>
              </w:rPr>
              <w:instrText xml:space="preserve"> PAGEREF _Toc25705449 \h </w:instrText>
            </w:r>
            <w:r w:rsidR="005F66BD">
              <w:rPr>
                <w:noProof/>
                <w:webHidden/>
              </w:rPr>
            </w:r>
            <w:r w:rsidR="005F66BD">
              <w:rPr>
                <w:noProof/>
                <w:webHidden/>
              </w:rPr>
              <w:fldChar w:fldCharType="separate"/>
            </w:r>
            <w:r w:rsidR="005F66BD">
              <w:rPr>
                <w:noProof/>
                <w:webHidden/>
              </w:rPr>
              <w:t>11</w:t>
            </w:r>
            <w:r w:rsidR="005F66BD">
              <w:rPr>
                <w:noProof/>
                <w:webHidden/>
              </w:rPr>
              <w:fldChar w:fldCharType="end"/>
            </w:r>
          </w:hyperlink>
        </w:p>
        <w:p w14:paraId="4C18FF76"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50" w:history="1">
            <w:r w:rsidR="005F66BD" w:rsidRPr="000D4993">
              <w:rPr>
                <w:rStyle w:val="Hyperlink"/>
                <w:noProof/>
              </w:rPr>
              <w:t>Management</w:t>
            </w:r>
            <w:r w:rsidR="005F66BD">
              <w:rPr>
                <w:noProof/>
                <w:webHidden/>
              </w:rPr>
              <w:tab/>
            </w:r>
            <w:r w:rsidR="005F66BD">
              <w:rPr>
                <w:noProof/>
                <w:webHidden/>
              </w:rPr>
              <w:fldChar w:fldCharType="begin"/>
            </w:r>
            <w:r w:rsidR="005F66BD">
              <w:rPr>
                <w:noProof/>
                <w:webHidden/>
              </w:rPr>
              <w:instrText xml:space="preserve"> PAGEREF _Toc25705450 \h </w:instrText>
            </w:r>
            <w:r w:rsidR="005F66BD">
              <w:rPr>
                <w:noProof/>
                <w:webHidden/>
              </w:rPr>
            </w:r>
            <w:r w:rsidR="005F66BD">
              <w:rPr>
                <w:noProof/>
                <w:webHidden/>
              </w:rPr>
              <w:fldChar w:fldCharType="separate"/>
            </w:r>
            <w:r w:rsidR="005F66BD">
              <w:rPr>
                <w:noProof/>
                <w:webHidden/>
              </w:rPr>
              <w:t>12</w:t>
            </w:r>
            <w:r w:rsidR="005F66BD">
              <w:rPr>
                <w:noProof/>
                <w:webHidden/>
              </w:rPr>
              <w:fldChar w:fldCharType="end"/>
            </w:r>
          </w:hyperlink>
        </w:p>
        <w:p w14:paraId="760D4122"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51" w:history="1">
            <w:r w:rsidR="005F66BD" w:rsidRPr="000D4993">
              <w:rPr>
                <w:rStyle w:val="Hyperlink"/>
                <w:noProof/>
              </w:rPr>
              <w:t>Design</w:t>
            </w:r>
            <w:r w:rsidR="005F66BD">
              <w:rPr>
                <w:noProof/>
                <w:webHidden/>
              </w:rPr>
              <w:tab/>
            </w:r>
            <w:r w:rsidR="005F66BD">
              <w:rPr>
                <w:noProof/>
                <w:webHidden/>
              </w:rPr>
              <w:fldChar w:fldCharType="begin"/>
            </w:r>
            <w:r w:rsidR="005F66BD">
              <w:rPr>
                <w:noProof/>
                <w:webHidden/>
              </w:rPr>
              <w:instrText xml:space="preserve"> PAGEREF _Toc25705451 \h </w:instrText>
            </w:r>
            <w:r w:rsidR="005F66BD">
              <w:rPr>
                <w:noProof/>
                <w:webHidden/>
              </w:rPr>
            </w:r>
            <w:r w:rsidR="005F66BD">
              <w:rPr>
                <w:noProof/>
                <w:webHidden/>
              </w:rPr>
              <w:fldChar w:fldCharType="separate"/>
            </w:r>
            <w:r w:rsidR="005F66BD">
              <w:rPr>
                <w:noProof/>
                <w:webHidden/>
              </w:rPr>
              <w:t>13</w:t>
            </w:r>
            <w:r w:rsidR="005F66BD">
              <w:rPr>
                <w:noProof/>
                <w:webHidden/>
              </w:rPr>
              <w:fldChar w:fldCharType="end"/>
            </w:r>
          </w:hyperlink>
        </w:p>
        <w:p w14:paraId="7588AB70"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52" w:history="1">
            <w:r w:rsidR="005F66BD" w:rsidRPr="000D4993">
              <w:rPr>
                <w:rStyle w:val="Hyperlink"/>
                <w:noProof/>
              </w:rPr>
              <w:t>UML – Class Diagram</w:t>
            </w:r>
            <w:r w:rsidR="005F66BD">
              <w:rPr>
                <w:noProof/>
                <w:webHidden/>
              </w:rPr>
              <w:tab/>
            </w:r>
            <w:r w:rsidR="005F66BD">
              <w:rPr>
                <w:noProof/>
                <w:webHidden/>
              </w:rPr>
              <w:fldChar w:fldCharType="begin"/>
            </w:r>
            <w:r w:rsidR="005F66BD">
              <w:rPr>
                <w:noProof/>
                <w:webHidden/>
              </w:rPr>
              <w:instrText xml:space="preserve"> PAGEREF _Toc25705452 \h </w:instrText>
            </w:r>
            <w:r w:rsidR="005F66BD">
              <w:rPr>
                <w:noProof/>
                <w:webHidden/>
              </w:rPr>
            </w:r>
            <w:r w:rsidR="005F66BD">
              <w:rPr>
                <w:noProof/>
                <w:webHidden/>
              </w:rPr>
              <w:fldChar w:fldCharType="separate"/>
            </w:r>
            <w:r w:rsidR="005F66BD">
              <w:rPr>
                <w:noProof/>
                <w:webHidden/>
              </w:rPr>
              <w:t>14</w:t>
            </w:r>
            <w:r w:rsidR="005F66BD">
              <w:rPr>
                <w:noProof/>
                <w:webHidden/>
              </w:rPr>
              <w:fldChar w:fldCharType="end"/>
            </w:r>
          </w:hyperlink>
        </w:p>
        <w:p w14:paraId="1725CBB8"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53" w:history="1">
            <w:r w:rsidR="005F66BD" w:rsidRPr="000D4993">
              <w:rPr>
                <w:rStyle w:val="Hyperlink"/>
                <w:noProof/>
              </w:rPr>
              <w:t>UML – Use Case Diagram</w:t>
            </w:r>
            <w:r w:rsidR="005F66BD">
              <w:rPr>
                <w:noProof/>
                <w:webHidden/>
              </w:rPr>
              <w:tab/>
            </w:r>
            <w:r w:rsidR="005F66BD">
              <w:rPr>
                <w:noProof/>
                <w:webHidden/>
              </w:rPr>
              <w:fldChar w:fldCharType="begin"/>
            </w:r>
            <w:r w:rsidR="005F66BD">
              <w:rPr>
                <w:noProof/>
                <w:webHidden/>
              </w:rPr>
              <w:instrText xml:space="preserve"> PAGEREF _Toc25705453 \h </w:instrText>
            </w:r>
            <w:r w:rsidR="005F66BD">
              <w:rPr>
                <w:noProof/>
                <w:webHidden/>
              </w:rPr>
            </w:r>
            <w:r w:rsidR="005F66BD">
              <w:rPr>
                <w:noProof/>
                <w:webHidden/>
              </w:rPr>
              <w:fldChar w:fldCharType="separate"/>
            </w:r>
            <w:r w:rsidR="005F66BD">
              <w:rPr>
                <w:noProof/>
                <w:webHidden/>
              </w:rPr>
              <w:t>15</w:t>
            </w:r>
            <w:r w:rsidR="005F66BD">
              <w:rPr>
                <w:noProof/>
                <w:webHidden/>
              </w:rPr>
              <w:fldChar w:fldCharType="end"/>
            </w:r>
          </w:hyperlink>
        </w:p>
        <w:p w14:paraId="20051834"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54" w:history="1">
            <w:r w:rsidR="005F66BD" w:rsidRPr="000D4993">
              <w:rPr>
                <w:rStyle w:val="Hyperlink"/>
                <w:noProof/>
              </w:rPr>
              <w:t>UML – Activity Diagram</w:t>
            </w:r>
            <w:r w:rsidR="005F66BD">
              <w:rPr>
                <w:noProof/>
                <w:webHidden/>
              </w:rPr>
              <w:tab/>
            </w:r>
            <w:r w:rsidR="005F66BD">
              <w:rPr>
                <w:noProof/>
                <w:webHidden/>
              </w:rPr>
              <w:fldChar w:fldCharType="begin"/>
            </w:r>
            <w:r w:rsidR="005F66BD">
              <w:rPr>
                <w:noProof/>
                <w:webHidden/>
              </w:rPr>
              <w:instrText xml:space="preserve"> PAGEREF _Toc25705454 \h </w:instrText>
            </w:r>
            <w:r w:rsidR="005F66BD">
              <w:rPr>
                <w:noProof/>
                <w:webHidden/>
              </w:rPr>
            </w:r>
            <w:r w:rsidR="005F66BD">
              <w:rPr>
                <w:noProof/>
                <w:webHidden/>
              </w:rPr>
              <w:fldChar w:fldCharType="separate"/>
            </w:r>
            <w:r w:rsidR="005F66BD">
              <w:rPr>
                <w:noProof/>
                <w:webHidden/>
              </w:rPr>
              <w:t>16</w:t>
            </w:r>
            <w:r w:rsidR="005F66BD">
              <w:rPr>
                <w:noProof/>
                <w:webHidden/>
              </w:rPr>
              <w:fldChar w:fldCharType="end"/>
            </w:r>
          </w:hyperlink>
        </w:p>
        <w:p w14:paraId="7E7E4BDE"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55" w:history="1">
            <w:r w:rsidR="005F66BD" w:rsidRPr="000D4993">
              <w:rPr>
                <w:rStyle w:val="Hyperlink"/>
                <w:noProof/>
              </w:rPr>
              <w:t>UML – Sequence Diagram</w:t>
            </w:r>
            <w:r w:rsidR="005F66BD">
              <w:rPr>
                <w:noProof/>
                <w:webHidden/>
              </w:rPr>
              <w:tab/>
            </w:r>
            <w:r w:rsidR="005F66BD">
              <w:rPr>
                <w:noProof/>
                <w:webHidden/>
              </w:rPr>
              <w:fldChar w:fldCharType="begin"/>
            </w:r>
            <w:r w:rsidR="005F66BD">
              <w:rPr>
                <w:noProof/>
                <w:webHidden/>
              </w:rPr>
              <w:instrText xml:space="preserve"> PAGEREF _Toc25705455 \h </w:instrText>
            </w:r>
            <w:r w:rsidR="005F66BD">
              <w:rPr>
                <w:noProof/>
                <w:webHidden/>
              </w:rPr>
            </w:r>
            <w:r w:rsidR="005F66BD">
              <w:rPr>
                <w:noProof/>
                <w:webHidden/>
              </w:rPr>
              <w:fldChar w:fldCharType="separate"/>
            </w:r>
            <w:r w:rsidR="005F66BD">
              <w:rPr>
                <w:noProof/>
                <w:webHidden/>
              </w:rPr>
              <w:t>17</w:t>
            </w:r>
            <w:r w:rsidR="005F66BD">
              <w:rPr>
                <w:noProof/>
                <w:webHidden/>
              </w:rPr>
              <w:fldChar w:fldCharType="end"/>
            </w:r>
          </w:hyperlink>
        </w:p>
        <w:p w14:paraId="4E3180B4" w14:textId="77777777" w:rsidR="005F66BD" w:rsidRDefault="004C0FDE">
          <w:pPr>
            <w:pStyle w:val="TOC2"/>
            <w:tabs>
              <w:tab w:val="right" w:leader="dot" w:pos="9394"/>
            </w:tabs>
            <w:rPr>
              <w:rFonts w:eastAsiaTheme="minorEastAsia" w:cstheme="minorBidi"/>
              <w:b w:val="0"/>
              <w:bCs w:val="0"/>
              <w:noProof/>
              <w:color w:val="auto"/>
              <w:sz w:val="24"/>
              <w:szCs w:val="24"/>
              <w:lang w:val="en-IE" w:eastAsia="en-GB"/>
            </w:rPr>
          </w:pPr>
          <w:hyperlink w:anchor="_Toc25705456" w:history="1">
            <w:r w:rsidR="005F66BD" w:rsidRPr="000D4993">
              <w:rPr>
                <w:rStyle w:val="Hyperlink"/>
                <w:noProof/>
              </w:rPr>
              <w:t>Justification</w:t>
            </w:r>
            <w:r w:rsidR="005F66BD">
              <w:rPr>
                <w:noProof/>
                <w:webHidden/>
              </w:rPr>
              <w:tab/>
            </w:r>
            <w:r w:rsidR="005F66BD">
              <w:rPr>
                <w:noProof/>
                <w:webHidden/>
              </w:rPr>
              <w:fldChar w:fldCharType="begin"/>
            </w:r>
            <w:r w:rsidR="005F66BD">
              <w:rPr>
                <w:noProof/>
                <w:webHidden/>
              </w:rPr>
              <w:instrText xml:space="preserve"> PAGEREF _Toc25705456 \h </w:instrText>
            </w:r>
            <w:r w:rsidR="005F66BD">
              <w:rPr>
                <w:noProof/>
                <w:webHidden/>
              </w:rPr>
            </w:r>
            <w:r w:rsidR="005F66BD">
              <w:rPr>
                <w:noProof/>
                <w:webHidden/>
              </w:rPr>
              <w:fldChar w:fldCharType="separate"/>
            </w:r>
            <w:r w:rsidR="005F66BD">
              <w:rPr>
                <w:noProof/>
                <w:webHidden/>
              </w:rPr>
              <w:t>18</w:t>
            </w:r>
            <w:r w:rsidR="005F66BD">
              <w:rPr>
                <w:noProof/>
                <w:webHidden/>
              </w:rPr>
              <w:fldChar w:fldCharType="end"/>
            </w:r>
          </w:hyperlink>
        </w:p>
        <w:p w14:paraId="5C23595F"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57" w:history="1">
            <w:r w:rsidR="005F66BD" w:rsidRPr="000D4993">
              <w:rPr>
                <w:rStyle w:val="Hyperlink"/>
                <w:noProof/>
              </w:rPr>
              <w:t>Test Cases</w:t>
            </w:r>
            <w:r w:rsidR="005F66BD">
              <w:rPr>
                <w:noProof/>
                <w:webHidden/>
              </w:rPr>
              <w:tab/>
            </w:r>
            <w:r w:rsidR="005F66BD">
              <w:rPr>
                <w:noProof/>
                <w:webHidden/>
              </w:rPr>
              <w:fldChar w:fldCharType="begin"/>
            </w:r>
            <w:r w:rsidR="005F66BD">
              <w:rPr>
                <w:noProof/>
                <w:webHidden/>
              </w:rPr>
              <w:instrText xml:space="preserve"> PAGEREF _Toc25705457 \h </w:instrText>
            </w:r>
            <w:r w:rsidR="005F66BD">
              <w:rPr>
                <w:noProof/>
                <w:webHidden/>
              </w:rPr>
            </w:r>
            <w:r w:rsidR="005F66BD">
              <w:rPr>
                <w:noProof/>
                <w:webHidden/>
              </w:rPr>
              <w:fldChar w:fldCharType="separate"/>
            </w:r>
            <w:r w:rsidR="005F66BD">
              <w:rPr>
                <w:noProof/>
                <w:webHidden/>
              </w:rPr>
              <w:t>19</w:t>
            </w:r>
            <w:r w:rsidR="005F66BD">
              <w:rPr>
                <w:noProof/>
                <w:webHidden/>
              </w:rPr>
              <w:fldChar w:fldCharType="end"/>
            </w:r>
          </w:hyperlink>
        </w:p>
        <w:p w14:paraId="53288580"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58" w:history="1">
            <w:r w:rsidR="005F66BD" w:rsidRPr="000D4993">
              <w:rPr>
                <w:rStyle w:val="Hyperlink"/>
                <w:noProof/>
              </w:rPr>
              <w:t>Risk Analysis</w:t>
            </w:r>
            <w:r w:rsidR="005F66BD">
              <w:rPr>
                <w:noProof/>
                <w:webHidden/>
              </w:rPr>
              <w:tab/>
            </w:r>
            <w:r w:rsidR="005F66BD">
              <w:rPr>
                <w:noProof/>
                <w:webHidden/>
              </w:rPr>
              <w:fldChar w:fldCharType="begin"/>
            </w:r>
            <w:r w:rsidR="005F66BD">
              <w:rPr>
                <w:noProof/>
                <w:webHidden/>
              </w:rPr>
              <w:instrText xml:space="preserve"> PAGEREF _Toc25705458 \h </w:instrText>
            </w:r>
            <w:r w:rsidR="005F66BD">
              <w:rPr>
                <w:noProof/>
                <w:webHidden/>
              </w:rPr>
            </w:r>
            <w:r w:rsidR="005F66BD">
              <w:rPr>
                <w:noProof/>
                <w:webHidden/>
              </w:rPr>
              <w:fldChar w:fldCharType="separate"/>
            </w:r>
            <w:r w:rsidR="005F66BD">
              <w:rPr>
                <w:noProof/>
                <w:webHidden/>
              </w:rPr>
              <w:t>21</w:t>
            </w:r>
            <w:r w:rsidR="005F66BD">
              <w:rPr>
                <w:noProof/>
                <w:webHidden/>
              </w:rPr>
              <w:fldChar w:fldCharType="end"/>
            </w:r>
          </w:hyperlink>
        </w:p>
        <w:p w14:paraId="5496603B"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59" w:history="1">
            <w:r w:rsidR="005F66BD" w:rsidRPr="000D4993">
              <w:rPr>
                <w:rStyle w:val="Hyperlink"/>
                <w:noProof/>
              </w:rPr>
              <w:t>First Release Plan</w:t>
            </w:r>
            <w:r w:rsidR="005F66BD">
              <w:rPr>
                <w:noProof/>
                <w:webHidden/>
              </w:rPr>
              <w:tab/>
            </w:r>
            <w:r w:rsidR="005F66BD">
              <w:rPr>
                <w:noProof/>
                <w:webHidden/>
              </w:rPr>
              <w:fldChar w:fldCharType="begin"/>
            </w:r>
            <w:r w:rsidR="005F66BD">
              <w:rPr>
                <w:noProof/>
                <w:webHidden/>
              </w:rPr>
              <w:instrText xml:space="preserve"> PAGEREF _Toc25705459 \h </w:instrText>
            </w:r>
            <w:r w:rsidR="005F66BD">
              <w:rPr>
                <w:noProof/>
                <w:webHidden/>
              </w:rPr>
            </w:r>
            <w:r w:rsidR="005F66BD">
              <w:rPr>
                <w:noProof/>
                <w:webHidden/>
              </w:rPr>
              <w:fldChar w:fldCharType="separate"/>
            </w:r>
            <w:r w:rsidR="005F66BD">
              <w:rPr>
                <w:noProof/>
                <w:webHidden/>
              </w:rPr>
              <w:t>22</w:t>
            </w:r>
            <w:r w:rsidR="005F66BD">
              <w:rPr>
                <w:noProof/>
                <w:webHidden/>
              </w:rPr>
              <w:fldChar w:fldCharType="end"/>
            </w:r>
          </w:hyperlink>
        </w:p>
        <w:p w14:paraId="27F6A462"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60" w:history="1">
            <w:r w:rsidR="005F66BD" w:rsidRPr="000D4993">
              <w:rPr>
                <w:rStyle w:val="Hyperlink"/>
                <w:noProof/>
              </w:rPr>
              <w:t>Code</w:t>
            </w:r>
            <w:r w:rsidR="005F66BD">
              <w:rPr>
                <w:noProof/>
                <w:webHidden/>
              </w:rPr>
              <w:tab/>
            </w:r>
            <w:r w:rsidR="005F66BD">
              <w:rPr>
                <w:noProof/>
                <w:webHidden/>
              </w:rPr>
              <w:fldChar w:fldCharType="begin"/>
            </w:r>
            <w:r w:rsidR="005F66BD">
              <w:rPr>
                <w:noProof/>
                <w:webHidden/>
              </w:rPr>
              <w:instrText xml:space="preserve"> PAGEREF _Toc25705460 \h </w:instrText>
            </w:r>
            <w:r w:rsidR="005F66BD">
              <w:rPr>
                <w:noProof/>
                <w:webHidden/>
              </w:rPr>
            </w:r>
            <w:r w:rsidR="005F66BD">
              <w:rPr>
                <w:noProof/>
                <w:webHidden/>
              </w:rPr>
              <w:fldChar w:fldCharType="separate"/>
            </w:r>
            <w:r w:rsidR="005F66BD">
              <w:rPr>
                <w:noProof/>
                <w:webHidden/>
              </w:rPr>
              <w:t>23</w:t>
            </w:r>
            <w:r w:rsidR="005F66BD">
              <w:rPr>
                <w:noProof/>
                <w:webHidden/>
              </w:rPr>
              <w:fldChar w:fldCharType="end"/>
            </w:r>
          </w:hyperlink>
        </w:p>
        <w:p w14:paraId="3C0CFB20"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61" w:history="1">
            <w:r w:rsidR="005F66BD" w:rsidRPr="000D4993">
              <w:rPr>
                <w:rStyle w:val="Hyperlink"/>
                <w:noProof/>
              </w:rPr>
              <w:t>Conclusion</w:t>
            </w:r>
            <w:r w:rsidR="005F66BD">
              <w:rPr>
                <w:noProof/>
                <w:webHidden/>
              </w:rPr>
              <w:tab/>
            </w:r>
            <w:r w:rsidR="005F66BD">
              <w:rPr>
                <w:noProof/>
                <w:webHidden/>
              </w:rPr>
              <w:fldChar w:fldCharType="begin"/>
            </w:r>
            <w:r w:rsidR="005F66BD">
              <w:rPr>
                <w:noProof/>
                <w:webHidden/>
              </w:rPr>
              <w:instrText xml:space="preserve"> PAGEREF _Toc25705461 \h </w:instrText>
            </w:r>
            <w:r w:rsidR="005F66BD">
              <w:rPr>
                <w:noProof/>
                <w:webHidden/>
              </w:rPr>
            </w:r>
            <w:r w:rsidR="005F66BD">
              <w:rPr>
                <w:noProof/>
                <w:webHidden/>
              </w:rPr>
              <w:fldChar w:fldCharType="separate"/>
            </w:r>
            <w:r w:rsidR="005F66BD">
              <w:rPr>
                <w:noProof/>
                <w:webHidden/>
              </w:rPr>
              <w:t>23</w:t>
            </w:r>
            <w:r w:rsidR="005F66BD">
              <w:rPr>
                <w:noProof/>
                <w:webHidden/>
              </w:rPr>
              <w:fldChar w:fldCharType="end"/>
            </w:r>
          </w:hyperlink>
        </w:p>
        <w:p w14:paraId="590AC4F4"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62" w:history="1">
            <w:r w:rsidR="005F66BD" w:rsidRPr="000D4993">
              <w:rPr>
                <w:rStyle w:val="Hyperlink"/>
                <w:noProof/>
              </w:rPr>
              <w:t>Appendix 1</w:t>
            </w:r>
            <w:r w:rsidR="005F66BD">
              <w:rPr>
                <w:noProof/>
                <w:webHidden/>
              </w:rPr>
              <w:tab/>
            </w:r>
            <w:r w:rsidR="005F66BD">
              <w:rPr>
                <w:noProof/>
                <w:webHidden/>
              </w:rPr>
              <w:fldChar w:fldCharType="begin"/>
            </w:r>
            <w:r w:rsidR="005F66BD">
              <w:rPr>
                <w:noProof/>
                <w:webHidden/>
              </w:rPr>
              <w:instrText xml:space="preserve"> PAGEREF _Toc25705462 \h </w:instrText>
            </w:r>
            <w:r w:rsidR="005F66BD">
              <w:rPr>
                <w:noProof/>
                <w:webHidden/>
              </w:rPr>
            </w:r>
            <w:r w:rsidR="005F66BD">
              <w:rPr>
                <w:noProof/>
                <w:webHidden/>
              </w:rPr>
              <w:fldChar w:fldCharType="separate"/>
            </w:r>
            <w:r w:rsidR="005F66BD">
              <w:rPr>
                <w:noProof/>
                <w:webHidden/>
              </w:rPr>
              <w:t>24</w:t>
            </w:r>
            <w:r w:rsidR="005F66BD">
              <w:rPr>
                <w:noProof/>
                <w:webHidden/>
              </w:rPr>
              <w:fldChar w:fldCharType="end"/>
            </w:r>
          </w:hyperlink>
        </w:p>
        <w:p w14:paraId="0D32A5AD"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63" w:history="1">
            <w:r w:rsidR="005F66BD" w:rsidRPr="000D4993">
              <w:rPr>
                <w:rStyle w:val="Hyperlink"/>
                <w:noProof/>
              </w:rPr>
              <w:t>Appendix 2</w:t>
            </w:r>
            <w:r w:rsidR="005F66BD">
              <w:rPr>
                <w:noProof/>
                <w:webHidden/>
              </w:rPr>
              <w:tab/>
            </w:r>
            <w:r w:rsidR="005F66BD">
              <w:rPr>
                <w:noProof/>
                <w:webHidden/>
              </w:rPr>
              <w:fldChar w:fldCharType="begin"/>
            </w:r>
            <w:r w:rsidR="005F66BD">
              <w:rPr>
                <w:noProof/>
                <w:webHidden/>
              </w:rPr>
              <w:instrText xml:space="preserve"> PAGEREF _Toc25705463 \h </w:instrText>
            </w:r>
            <w:r w:rsidR="005F66BD">
              <w:rPr>
                <w:noProof/>
                <w:webHidden/>
              </w:rPr>
            </w:r>
            <w:r w:rsidR="005F66BD">
              <w:rPr>
                <w:noProof/>
                <w:webHidden/>
              </w:rPr>
              <w:fldChar w:fldCharType="separate"/>
            </w:r>
            <w:r w:rsidR="005F66BD">
              <w:rPr>
                <w:noProof/>
                <w:webHidden/>
              </w:rPr>
              <w:t>25</w:t>
            </w:r>
            <w:r w:rsidR="005F66BD">
              <w:rPr>
                <w:noProof/>
                <w:webHidden/>
              </w:rPr>
              <w:fldChar w:fldCharType="end"/>
            </w:r>
          </w:hyperlink>
        </w:p>
        <w:p w14:paraId="6B0A99F0" w14:textId="77777777" w:rsidR="005F66BD" w:rsidRDefault="004C0FDE">
          <w:pPr>
            <w:pStyle w:val="TOC1"/>
            <w:tabs>
              <w:tab w:val="right" w:leader="dot" w:pos="9394"/>
            </w:tabs>
            <w:rPr>
              <w:rFonts w:eastAsiaTheme="minorEastAsia" w:cstheme="minorBidi"/>
              <w:b w:val="0"/>
              <w:bCs w:val="0"/>
              <w:i w:val="0"/>
              <w:iCs w:val="0"/>
              <w:noProof/>
              <w:color w:val="auto"/>
              <w:lang w:val="en-IE" w:eastAsia="en-GB"/>
            </w:rPr>
          </w:pPr>
          <w:hyperlink w:anchor="_Toc25705464" w:history="1">
            <w:r w:rsidR="005F66BD" w:rsidRPr="000D4993">
              <w:rPr>
                <w:rStyle w:val="Hyperlink"/>
                <w:noProof/>
              </w:rPr>
              <w:t>Bibliography</w:t>
            </w:r>
            <w:r w:rsidR="005F66BD">
              <w:rPr>
                <w:noProof/>
                <w:webHidden/>
              </w:rPr>
              <w:tab/>
            </w:r>
            <w:r w:rsidR="005F66BD">
              <w:rPr>
                <w:noProof/>
                <w:webHidden/>
              </w:rPr>
              <w:fldChar w:fldCharType="begin"/>
            </w:r>
            <w:r w:rsidR="005F66BD">
              <w:rPr>
                <w:noProof/>
                <w:webHidden/>
              </w:rPr>
              <w:instrText xml:space="preserve"> PAGEREF _Toc25705464 \h </w:instrText>
            </w:r>
            <w:r w:rsidR="005F66BD">
              <w:rPr>
                <w:noProof/>
                <w:webHidden/>
              </w:rPr>
            </w:r>
            <w:r w:rsidR="005F66BD">
              <w:rPr>
                <w:noProof/>
                <w:webHidden/>
              </w:rPr>
              <w:fldChar w:fldCharType="separate"/>
            </w:r>
            <w:r w:rsidR="005F66BD">
              <w:rPr>
                <w:noProof/>
                <w:webHidden/>
              </w:rPr>
              <w:t>26</w:t>
            </w:r>
            <w:r w:rsidR="005F66BD">
              <w:rPr>
                <w:noProof/>
                <w:webHidden/>
              </w:rPr>
              <w:fldChar w:fldCharType="end"/>
            </w:r>
          </w:hyperlink>
        </w:p>
        <w:p w14:paraId="10C07FF4" w14:textId="77777777" w:rsidR="000E219F" w:rsidRDefault="000E219F">
          <w:r>
            <w:rPr>
              <w:b/>
              <w:bCs/>
              <w:noProof/>
            </w:rPr>
            <w:fldChar w:fldCharType="end"/>
          </w:r>
        </w:p>
      </w:sdtContent>
    </w:sdt>
    <w:p w14:paraId="43F97F8B" w14:textId="77777777" w:rsidR="00DB20D9" w:rsidRDefault="00DB20D9" w:rsidP="003710F8">
      <w:pPr>
        <w:jc w:val="both"/>
        <w:rPr>
          <w:rStyle w:val="Emphasis"/>
          <w:rFonts w:asciiTheme="majorHAnsi" w:hAnsiTheme="majorHAnsi"/>
          <w:b/>
          <w:bCs/>
          <w:sz w:val="72"/>
          <w:szCs w:val="18"/>
        </w:rPr>
      </w:pPr>
    </w:p>
    <w:p w14:paraId="559ED169" w14:textId="77777777" w:rsidR="006E0A63" w:rsidRPr="000040C5" w:rsidRDefault="006E0A63" w:rsidP="003710F8">
      <w:pPr>
        <w:pStyle w:val="Heading1"/>
        <w:jc w:val="both"/>
      </w:pPr>
      <w:bookmarkStart w:id="0" w:name="_Toc25705437"/>
      <w:r>
        <w:lastRenderedPageBreak/>
        <w:t xml:space="preserve">Index of </w:t>
      </w:r>
      <w:r w:rsidR="0067041F">
        <w:t xml:space="preserve">Tables and </w:t>
      </w:r>
      <w:r>
        <w:t>Figures</w:t>
      </w:r>
      <w:bookmarkEnd w:id="0"/>
    </w:p>
    <w:p w14:paraId="48D481C9" w14:textId="77777777" w:rsidR="00DB20D9" w:rsidRDefault="00DB20D9" w:rsidP="003710F8">
      <w:pPr>
        <w:pStyle w:val="Heading1"/>
        <w:jc w:val="both"/>
        <w:rPr>
          <w:rStyle w:val="Emphasis"/>
        </w:rPr>
      </w:pPr>
    </w:p>
    <w:p w14:paraId="1B83D14A" w14:textId="77777777" w:rsidR="00DB20D9" w:rsidRDefault="00DB20D9" w:rsidP="003710F8">
      <w:pPr>
        <w:jc w:val="both"/>
        <w:rPr>
          <w:rStyle w:val="Emphasis"/>
          <w:rFonts w:asciiTheme="majorHAnsi" w:hAnsiTheme="majorHAnsi"/>
          <w:b/>
          <w:bCs/>
          <w:sz w:val="72"/>
          <w:szCs w:val="18"/>
        </w:rPr>
      </w:pPr>
      <w:r>
        <w:rPr>
          <w:rStyle w:val="Emphasis"/>
        </w:rPr>
        <w:br w:type="page"/>
      </w:r>
    </w:p>
    <w:p w14:paraId="2B00D27C" w14:textId="77777777" w:rsidR="00EC7EB3" w:rsidRDefault="00DB20D9" w:rsidP="003710F8">
      <w:pPr>
        <w:pStyle w:val="Heading1"/>
        <w:jc w:val="both"/>
      </w:pPr>
      <w:bookmarkStart w:id="1" w:name="_Toc25705438"/>
      <w:r>
        <w:rPr>
          <w:rStyle w:val="Emphasis"/>
        </w:rPr>
        <w:lastRenderedPageBreak/>
        <w:t>Introduction</w:t>
      </w:r>
      <w:bookmarkEnd w:id="1"/>
      <w:r w:rsidR="00EC7EB3" w:rsidRPr="000040C5">
        <w:t xml:space="preserve"> </w:t>
      </w:r>
    </w:p>
    <w:p w14:paraId="5997A747" w14:textId="77777777" w:rsidR="000335B8" w:rsidRDefault="006E0A63" w:rsidP="003710F8">
      <w:pPr>
        <w:jc w:val="both"/>
      </w:pPr>
      <w:r>
        <w:t>The aim of the project is to build a Traffic Control System (TCS) for Dublin City Council (DCC). The TCS falls within the remit of Safety Critical Systems</w:t>
      </w:r>
      <w:r w:rsidR="00D9577F">
        <w:t xml:space="preserve"> because of which utmost care should be taken during the entire life cycle of the project development.</w:t>
      </w:r>
    </w:p>
    <w:p w14:paraId="29F92C88" w14:textId="77777777" w:rsidR="006E0A63" w:rsidRDefault="00D9577F" w:rsidP="003710F8">
      <w:pPr>
        <w:jc w:val="both"/>
      </w:pPr>
      <w:r>
        <w:t xml:space="preserve">The team developing the project consists of four developers of which two are senior developers. One of the senior developers has prior experience working in Aircraft Control Systems which is a heavily regulated industry very much similar to the TCS. This team is managed by a Project Manager with considerable experience managing Software Development Projects and also a Scrum Master. </w:t>
      </w:r>
      <w:r w:rsidR="000335B8">
        <w:t>The team works for a firm which has over three and a half decades of experience developing software systems using various process models such as Agile, Plan Driven and Hybrid models. All this valuable experience of the team and the firm will play a critical role in the software development of this Safety Critical System.</w:t>
      </w:r>
      <w:r w:rsidR="003F7E12">
        <w:t xml:space="preserve"> </w:t>
      </w:r>
    </w:p>
    <w:p w14:paraId="572E19CC" w14:textId="77777777" w:rsidR="003F7E12" w:rsidRDefault="003F7E12" w:rsidP="003710F8">
      <w:pPr>
        <w:pStyle w:val="Heading1"/>
        <w:jc w:val="both"/>
        <w:rPr>
          <w:rStyle w:val="Emphasis"/>
        </w:rPr>
      </w:pPr>
      <w:bookmarkStart w:id="2" w:name="_Toc25705439"/>
      <w:r>
        <w:rPr>
          <w:rStyle w:val="Emphasis"/>
        </w:rPr>
        <w:t>SDLC</w:t>
      </w:r>
      <w:bookmarkEnd w:id="2"/>
    </w:p>
    <w:p w14:paraId="1EA09063" w14:textId="77777777" w:rsidR="00AA3FB0" w:rsidRDefault="00AA3FB0" w:rsidP="00F6550D">
      <w:pPr>
        <w:jc w:val="both"/>
      </w:pPr>
      <w:r>
        <w:t xml:space="preserve">The Chaos Report (2015) shows that only 29% of Software Projects are completed successfully. The large number of failed projects forms a major concern </w:t>
      </w:r>
      <w:r w:rsidR="00F6550D">
        <w:t xml:space="preserve">for any software development firm or a customer who requires services from the software industry </w:t>
      </w:r>
      <w:r w:rsidR="00F6550D">
        <w:fldChar w:fldCharType="begin"/>
      </w:r>
      <w:r w:rsidR="00F6550D">
        <w:instrText xml:space="preserve"> ADDIN ZOTERO_ITEM CSL_CITATION {"citationID":"gAP4yEC5","properties":{"formattedCitation":"(Hastie, 2015)","plainCitation":"(Hastie, 2015)","noteIndex":0},"citationItems":[{"id":82,"uris":["http://zotero.org/users/6159635/items/UDRUSPNW"],"uri":["http://zotero.org/users/6159635/items/UDRUSPNW"],"itemData":{"id":82,"type":"webpage","title":"Standish Group 2015 Chaos Report - Q&amp;A with Jennifer Lynch","container-title":"InfoQ","abstract":"The 2015 Standish Group Chaos Report has been released which shows some improvement and lots of opportunity for improvement in the software development industry.  Jennifer Lynch spoke to InfoQ about the findings and their implications for software development. A significant change in the survey approach this year is the expansion of the definition of success to explore outcomes.","URL":"https://www.infoq.com/articles/standish-chaos-2015/","author":[{"family":"Hastie","given":"Shane"}],"issued":{"date-parts":[["2015",10,4]]},"accessed":{"date-parts":[["2019",11,22]]}}}],"schema":"https://github.com/citation-style-language/schema/raw/master/csl-citation.json"} </w:instrText>
      </w:r>
      <w:r w:rsidR="00F6550D">
        <w:fldChar w:fldCharType="separate"/>
      </w:r>
      <w:r w:rsidR="00F6550D">
        <w:rPr>
          <w:noProof/>
        </w:rPr>
        <w:t>(Hastie, 2015)</w:t>
      </w:r>
      <w:r w:rsidR="00F6550D">
        <w:fldChar w:fldCharType="end"/>
      </w:r>
      <w:r w:rsidR="00F6550D">
        <w:t>.</w:t>
      </w:r>
    </w:p>
    <w:p w14:paraId="10CFE150" w14:textId="77777777" w:rsidR="00F6550D" w:rsidRPr="00AA3FB0" w:rsidRDefault="00F6550D" w:rsidP="00F6550D">
      <w:pPr>
        <w:jc w:val="both"/>
      </w:pPr>
      <w:r>
        <w:t>In order to be able to deal with such uncertainties, almost all major software development firms adopt SDLC - Software Development Life Cycle.</w:t>
      </w:r>
    </w:p>
    <w:p w14:paraId="12036826" w14:textId="77777777" w:rsidR="004E5B55" w:rsidRDefault="00C6734C" w:rsidP="003710F8">
      <w:pPr>
        <w:jc w:val="both"/>
      </w:pPr>
      <w:r>
        <w:t>Software Development Life Cycle is the process of designing, developing and testing high quality software.</w:t>
      </w:r>
      <w:r w:rsidR="0083316A">
        <w:t xml:space="preserve"> It encompasses the entire journey of a software from </w:t>
      </w:r>
      <w:r w:rsidR="00A810CE">
        <w:t xml:space="preserve">the idea of it to deploying and maintaining it. The SDLC is divided into </w:t>
      </w:r>
      <w:r w:rsidR="00AB4C92">
        <w:t>various</w:t>
      </w:r>
      <w:r w:rsidR="00A810CE">
        <w:t xml:space="preserve"> stages. Each stage focuses on a very critical element of the journey. Together, this </w:t>
      </w:r>
      <w:r w:rsidR="00AB4C92">
        <w:t>cycle</w:t>
      </w:r>
      <w:r w:rsidR="00A810CE">
        <w:t xml:space="preserve"> makes sure that the project is completed successfully to the user expectations, within the budget and delivered on time </w:t>
      </w:r>
      <w:r w:rsidR="00A810CE">
        <w:fldChar w:fldCharType="begin"/>
      </w:r>
      <w:r w:rsidR="003710F8">
        <w:instrText xml:space="preserve"> ADDIN ZOTERO_ITEM CSL_CITATION {"citationID":"7gMhLaCZ","properties":{"formattedCitation":"({\\i{}SDLC - Overview - Tutorialspoint}, no date)","plainCitation":"(SDLC - Overview - Tutorialspoint, no date)","noteIndex":0},"citationItems":[{"id":80,"uris":["http://zotero.org/users/6159635/items/4C2T97KJ"],"uri":["http://zotero.org/users/6159635/items/4C2T97KJ"],"itemData":{"id":80,"type":"webpage","title":"SDLC - Overview - Tutorialspoint","URL":"https://www.tutorialspoint.com/sdlc/sdlc_overview.htm","accessed":{"date-parts":[["2019",11,22]]}}}],"schema":"https://github.com/citation-style-language/schema/raw/master/csl-citation.json"} </w:instrText>
      </w:r>
      <w:r w:rsidR="00A810CE">
        <w:fldChar w:fldCharType="separate"/>
      </w:r>
      <w:r w:rsidR="003710F8" w:rsidRPr="003710F8">
        <w:rPr>
          <w:rFonts w:ascii="Calibri Light" w:cs="Calibri Light"/>
          <w:color w:val="808080"/>
          <w:lang w:val="en-GB"/>
        </w:rPr>
        <w:t>(</w:t>
      </w:r>
      <w:r w:rsidR="003710F8" w:rsidRPr="003710F8">
        <w:rPr>
          <w:rFonts w:ascii="Calibri Light" w:cs="Calibri Light"/>
          <w:i/>
          <w:iCs/>
          <w:color w:val="808080"/>
          <w:lang w:val="en-GB"/>
        </w:rPr>
        <w:t>SDLC - Overview - Tutorialspoint</w:t>
      </w:r>
      <w:r w:rsidR="003710F8" w:rsidRPr="003710F8">
        <w:rPr>
          <w:rFonts w:ascii="Calibri Light" w:cs="Calibri Light"/>
          <w:color w:val="808080"/>
          <w:lang w:val="en-GB"/>
        </w:rPr>
        <w:t>, no date)</w:t>
      </w:r>
      <w:r w:rsidR="00A810CE">
        <w:fldChar w:fldCharType="end"/>
      </w:r>
      <w:r w:rsidR="003710F8">
        <w:t>.</w:t>
      </w:r>
    </w:p>
    <w:p w14:paraId="27BF221E" w14:textId="77777777" w:rsidR="00E84599" w:rsidRDefault="00E84599" w:rsidP="00E84599">
      <w:pPr>
        <w:pStyle w:val="Heading2"/>
      </w:pPr>
      <w:bookmarkStart w:id="3" w:name="_Toc25705440"/>
      <w:r>
        <w:t>Process Model</w:t>
      </w:r>
      <w:bookmarkEnd w:id="3"/>
    </w:p>
    <w:p w14:paraId="6A8CA818" w14:textId="77777777" w:rsidR="002A4C7B" w:rsidRDefault="00E84599" w:rsidP="002A4C7B">
      <w:pPr>
        <w:jc w:val="both"/>
      </w:pPr>
      <w:r>
        <w:t>The SDLC is generally based on the framework of a Process Model. There are various Process Models each with its own advantages and disadvantages. The DCC prefers the Waterfall Model</w:t>
      </w:r>
      <w:r w:rsidR="002A4C7B">
        <w:t xml:space="preserve"> as this model enables greater control by the management and can also be tracked easily as it moves from one stage to the other. The project is only advanced to the </w:t>
      </w:r>
      <w:r w:rsidR="002A4C7B">
        <w:lastRenderedPageBreak/>
        <w:t>next stage when all the goals of the previous stage are achieved and signed off. The flow is linear hence it is also called as the ‘Linear Sequential Model’.</w:t>
      </w:r>
    </w:p>
    <w:p w14:paraId="3119A0B3" w14:textId="77777777" w:rsidR="00A2230D" w:rsidRDefault="00A2230D" w:rsidP="002A4C7B">
      <w:pPr>
        <w:jc w:val="both"/>
      </w:pPr>
      <w:r>
        <w:t xml:space="preserve">The software firm has experience working with multiple different process models like Agile, </w:t>
      </w:r>
      <w:r w:rsidR="006530D9">
        <w:t>P</w:t>
      </w:r>
      <w:r>
        <w:t xml:space="preserve">lan </w:t>
      </w:r>
      <w:r w:rsidR="006530D9">
        <w:t>D</w:t>
      </w:r>
      <w:r>
        <w:t xml:space="preserve">riven and </w:t>
      </w:r>
      <w:r w:rsidR="006530D9">
        <w:t>H</w:t>
      </w:r>
      <w:r>
        <w:t xml:space="preserve">ybrid </w:t>
      </w:r>
      <w:r w:rsidR="006530D9">
        <w:t>M</w:t>
      </w:r>
      <w:r>
        <w:t xml:space="preserve">odel. For the TCS project, the firm will be using </w:t>
      </w:r>
      <w:r w:rsidR="006530D9">
        <w:t>the Hybrid Model</w:t>
      </w:r>
      <w:r w:rsidR="00F64FCA">
        <w:t xml:space="preserve"> based on the paper published by Munassar and Govardhan</w:t>
      </w:r>
      <w:r w:rsidR="00DB6F7A">
        <w:t xml:space="preserve"> in 2010</w:t>
      </w:r>
      <w:r w:rsidR="006530D9">
        <w:t>. This specific Hybrid Model</w:t>
      </w:r>
      <w:r w:rsidR="00F64FCA">
        <w:t xml:space="preserve"> </w:t>
      </w:r>
      <w:r w:rsidR="006530D9">
        <w:t>takes the advantage of the below list of Process Models and integrates it into one:</w:t>
      </w:r>
    </w:p>
    <w:p w14:paraId="3F36AFCB" w14:textId="77777777" w:rsidR="006530D9" w:rsidRDefault="006530D9" w:rsidP="006530D9">
      <w:pPr>
        <w:pStyle w:val="ListParagraph"/>
        <w:numPr>
          <w:ilvl w:val="0"/>
          <w:numId w:val="25"/>
        </w:numPr>
        <w:jc w:val="both"/>
      </w:pPr>
      <w:r>
        <w:t>Waterfall Model</w:t>
      </w:r>
    </w:p>
    <w:p w14:paraId="3002E480" w14:textId="77777777" w:rsidR="006530D9" w:rsidRDefault="006530D9" w:rsidP="006530D9">
      <w:pPr>
        <w:pStyle w:val="ListParagraph"/>
        <w:numPr>
          <w:ilvl w:val="0"/>
          <w:numId w:val="25"/>
        </w:numPr>
        <w:jc w:val="both"/>
      </w:pPr>
      <w:r>
        <w:t>Iteration Model</w:t>
      </w:r>
    </w:p>
    <w:p w14:paraId="7A04CF99" w14:textId="77777777" w:rsidR="006530D9" w:rsidRDefault="006530D9" w:rsidP="006530D9">
      <w:pPr>
        <w:pStyle w:val="ListParagraph"/>
        <w:numPr>
          <w:ilvl w:val="0"/>
          <w:numId w:val="25"/>
        </w:numPr>
        <w:jc w:val="both"/>
      </w:pPr>
      <w:r>
        <w:t>V-Shaped Model</w:t>
      </w:r>
    </w:p>
    <w:p w14:paraId="259D1D44" w14:textId="77777777" w:rsidR="006530D9" w:rsidRDefault="006530D9" w:rsidP="006530D9">
      <w:pPr>
        <w:pStyle w:val="ListParagraph"/>
        <w:numPr>
          <w:ilvl w:val="0"/>
          <w:numId w:val="25"/>
        </w:numPr>
        <w:jc w:val="both"/>
      </w:pPr>
      <w:r>
        <w:t>Spiral Model</w:t>
      </w:r>
    </w:p>
    <w:p w14:paraId="177876C6" w14:textId="77777777" w:rsidR="006530D9" w:rsidRDefault="006530D9" w:rsidP="006530D9">
      <w:pPr>
        <w:pStyle w:val="ListParagraph"/>
        <w:numPr>
          <w:ilvl w:val="0"/>
          <w:numId w:val="25"/>
        </w:numPr>
        <w:jc w:val="both"/>
      </w:pPr>
      <w:r>
        <w:t>Extreme Model</w:t>
      </w:r>
    </w:p>
    <w:p w14:paraId="03713ED5" w14:textId="77777777" w:rsidR="006530D9" w:rsidRDefault="0043500A" w:rsidP="006530D9">
      <w:pPr>
        <w:jc w:val="both"/>
      </w:pPr>
      <w:r>
        <w:t xml:space="preserve">The </w:t>
      </w:r>
      <w:r w:rsidR="00B742A4">
        <w:t>flow of the Hybrid Model</w:t>
      </w:r>
      <w:r>
        <w:t xml:space="preserve"> can be shown as below:</w:t>
      </w:r>
    </w:p>
    <w:p w14:paraId="2A842DFF" w14:textId="77777777" w:rsidR="0043500A" w:rsidRDefault="0043500A" w:rsidP="0043500A">
      <w:pPr>
        <w:jc w:val="center"/>
      </w:pPr>
      <w:r>
        <w:rPr>
          <w:noProof/>
        </w:rPr>
        <w:drawing>
          <wp:inline distT="0" distB="0" distL="0" distR="0" wp14:anchorId="3BEF53DD" wp14:editId="67710F16">
            <wp:extent cx="3980756" cy="47901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24 at 20.24.37.png"/>
                    <pic:cNvPicPr/>
                  </pic:nvPicPr>
                  <pic:blipFill>
                    <a:blip r:embed="rId11">
                      <a:extLst>
                        <a:ext uri="{28A0092B-C50C-407E-A947-70E740481C1C}">
                          <a14:useLocalDpi xmlns:a14="http://schemas.microsoft.com/office/drawing/2010/main" val="0"/>
                        </a:ext>
                      </a:extLst>
                    </a:blip>
                    <a:stretch>
                      <a:fillRect/>
                    </a:stretch>
                  </pic:blipFill>
                  <pic:spPr>
                    <a:xfrm>
                      <a:off x="0" y="0"/>
                      <a:ext cx="3992960" cy="4804799"/>
                    </a:xfrm>
                    <a:prstGeom prst="rect">
                      <a:avLst/>
                    </a:prstGeom>
                  </pic:spPr>
                </pic:pic>
              </a:graphicData>
            </a:graphic>
          </wp:inline>
        </w:drawing>
      </w:r>
    </w:p>
    <w:p w14:paraId="2BE56774" w14:textId="77777777" w:rsidR="0043500A" w:rsidRPr="0043500A" w:rsidRDefault="0043500A" w:rsidP="0043500A">
      <w:pPr>
        <w:jc w:val="center"/>
        <w:rPr>
          <w:i/>
          <w:iCs/>
        </w:rPr>
      </w:pPr>
      <w:r>
        <w:rPr>
          <w:i/>
          <w:iCs/>
        </w:rPr>
        <w:t>Fig. 1 – Hybrid Process Model</w:t>
      </w:r>
      <w:r w:rsidR="00B742A4">
        <w:rPr>
          <w:i/>
          <w:iCs/>
        </w:rPr>
        <w:t xml:space="preserve"> </w:t>
      </w:r>
      <w:r w:rsidR="00B742A4">
        <w:rPr>
          <w:i/>
          <w:iCs/>
        </w:rPr>
        <w:fldChar w:fldCharType="begin"/>
      </w:r>
      <w:r w:rsidR="00B742A4">
        <w:rPr>
          <w:i/>
          <w:iCs/>
        </w:rPr>
        <w:instrText xml:space="preserve"> ADDIN ZOTERO_ITEM CSL_CITATION {"citationID":"qu7QiASn","properties":{"formattedCitation":"(Munassar and Govardhan, 2010)","plainCitation":"(Munassar and Govardhan, 2010)","noteIndex":0},"citationItems":[{"id":104,"uris":["http://zotero.org/users/6159635/items/G26NQL8V"],"uri":["http://zotero.org/users/6159635/items/G26NQL8V"],"itemData":{"id":104,"type":"paper-conference","title":"HYBRID MODEL FOR SOFTWARE DEVELOPMENT PROCESSES","source":"Semantic Scholar","abstract":"This research deals with a vital and important issue in computer world. It is concerned with the software management processes that examine the area of software development through the development models, which are known as software development life cycle. The main objective of this research is to design a development model that meets the needs of different systems and eliminates the defects presented in the previous development models. The present research proposes a model, \"Hybrid Model\" which combines the features of the five common development models: waterfall, iteration, spiral, v-shaped and extreme programming. The proposed model in this research has the advantages and some features of the previous models with some modification. Because of this, it avoids and overcomes many software problems that exist in the previous models. Thus, the new proposed model is an integrated model, which is relevant to most software programs and systems.","author":[{"family":"Munassar","given":"Nabil Mohammed Ali"},{"family":"Govardhan","given":"A."}],"issued":{"date-parts":[["2010"]]}}}],"schema":"https://github.com/citation-style-language/schema/raw/master/csl-citation.json"} </w:instrText>
      </w:r>
      <w:r w:rsidR="00B742A4">
        <w:rPr>
          <w:i/>
          <w:iCs/>
        </w:rPr>
        <w:fldChar w:fldCharType="separate"/>
      </w:r>
      <w:r w:rsidR="00B742A4">
        <w:rPr>
          <w:i/>
          <w:iCs/>
          <w:noProof/>
        </w:rPr>
        <w:t>(Munassar and Govardhan, 2010)</w:t>
      </w:r>
      <w:r w:rsidR="00B742A4">
        <w:rPr>
          <w:i/>
          <w:iCs/>
        </w:rPr>
        <w:fldChar w:fldCharType="end"/>
      </w:r>
    </w:p>
    <w:p w14:paraId="1ABEA27D" w14:textId="77777777" w:rsidR="008374C8" w:rsidRDefault="008374C8" w:rsidP="003710F8">
      <w:pPr>
        <w:jc w:val="both"/>
      </w:pPr>
      <w:r>
        <w:lastRenderedPageBreak/>
        <w:t xml:space="preserve">This model is structured similar to the Waterfall Model in the way it is linear and sequential with each stage differentiated clearly. Along with the </w:t>
      </w:r>
      <w:r w:rsidR="00B742A4">
        <w:t>set goals for each stage</w:t>
      </w:r>
      <w:r>
        <w:t xml:space="preserve">, emphasis is also placed on risk analysis and testing from the first stage itself. This </w:t>
      </w:r>
      <w:r w:rsidR="00B742A4">
        <w:t xml:space="preserve">helps address one of the biggest draw-back of the Waterfall model. </w:t>
      </w:r>
    </w:p>
    <w:p w14:paraId="1E6C449E" w14:textId="77777777" w:rsidR="008374C8" w:rsidRDefault="008374C8" w:rsidP="003710F8">
      <w:pPr>
        <w:jc w:val="both"/>
      </w:pPr>
      <w:r>
        <w:t xml:space="preserve">This Hybrid Model </w:t>
      </w:r>
      <w:r w:rsidR="00B742A4">
        <w:t>will give</w:t>
      </w:r>
      <w:r>
        <w:t xml:space="preserve"> </w:t>
      </w:r>
      <w:r w:rsidR="00B742A4">
        <w:t xml:space="preserve">the </w:t>
      </w:r>
      <w:r>
        <w:t xml:space="preserve">TCS </w:t>
      </w:r>
      <w:r w:rsidR="00B742A4">
        <w:t xml:space="preserve">project </w:t>
      </w:r>
      <w:r>
        <w:t>the following advantages:</w:t>
      </w:r>
    </w:p>
    <w:p w14:paraId="3A912582" w14:textId="77777777" w:rsidR="008374C8" w:rsidRDefault="008374C8" w:rsidP="008374C8">
      <w:pPr>
        <w:pStyle w:val="ListParagraph"/>
        <w:numPr>
          <w:ilvl w:val="0"/>
          <w:numId w:val="26"/>
        </w:numPr>
        <w:jc w:val="both"/>
      </w:pPr>
      <w:r>
        <w:t>Specific milestones for each stage</w:t>
      </w:r>
    </w:p>
    <w:p w14:paraId="6D58CA56" w14:textId="77777777" w:rsidR="008374C8" w:rsidRDefault="008374C8" w:rsidP="008374C8">
      <w:pPr>
        <w:pStyle w:val="ListParagraph"/>
        <w:numPr>
          <w:ilvl w:val="0"/>
          <w:numId w:val="26"/>
        </w:numPr>
        <w:jc w:val="both"/>
      </w:pPr>
      <w:r>
        <w:t>Deliverables for each stage</w:t>
      </w:r>
    </w:p>
    <w:p w14:paraId="0257247B" w14:textId="77777777" w:rsidR="008374C8" w:rsidRDefault="008374C8" w:rsidP="008374C8">
      <w:pPr>
        <w:pStyle w:val="ListParagraph"/>
        <w:numPr>
          <w:ilvl w:val="0"/>
          <w:numId w:val="26"/>
        </w:numPr>
        <w:jc w:val="both"/>
      </w:pPr>
      <w:r>
        <w:t xml:space="preserve">Higher chance of success as the test plans are developed early on in the life cycle </w:t>
      </w:r>
    </w:p>
    <w:p w14:paraId="641F3110" w14:textId="77777777" w:rsidR="008374C8" w:rsidRDefault="008374C8" w:rsidP="008374C8">
      <w:pPr>
        <w:pStyle w:val="ListParagraph"/>
        <w:numPr>
          <w:ilvl w:val="0"/>
          <w:numId w:val="26"/>
        </w:numPr>
        <w:jc w:val="both"/>
      </w:pPr>
      <w:r>
        <w:t>High amount of risk analysis</w:t>
      </w:r>
    </w:p>
    <w:p w14:paraId="1BAA1D5E" w14:textId="77777777" w:rsidR="008374C8" w:rsidRDefault="008374C8" w:rsidP="008374C8">
      <w:pPr>
        <w:pStyle w:val="ListParagraph"/>
        <w:numPr>
          <w:ilvl w:val="0"/>
          <w:numId w:val="26"/>
        </w:numPr>
        <w:jc w:val="both"/>
      </w:pPr>
      <w:r>
        <w:t>Good for safety critical projects</w:t>
      </w:r>
    </w:p>
    <w:p w14:paraId="68354E80" w14:textId="77777777" w:rsidR="008374C8" w:rsidRDefault="008374C8" w:rsidP="008374C8">
      <w:pPr>
        <w:pStyle w:val="ListParagraph"/>
        <w:numPr>
          <w:ilvl w:val="0"/>
          <w:numId w:val="26"/>
        </w:numPr>
        <w:jc w:val="both"/>
      </w:pPr>
      <w:r>
        <w:t xml:space="preserve">Test based approach to </w:t>
      </w:r>
      <w:r w:rsidR="00B742A4">
        <w:t xml:space="preserve">gathering </w:t>
      </w:r>
      <w:r>
        <w:t xml:space="preserve">requirements </w:t>
      </w:r>
      <w:r w:rsidR="00B742A4">
        <w:t xml:space="preserve">and </w:t>
      </w:r>
      <w:r>
        <w:t>ensuring quality</w:t>
      </w:r>
    </w:p>
    <w:p w14:paraId="60117CE8" w14:textId="77777777" w:rsidR="00FF74BA" w:rsidRDefault="00FF74BA" w:rsidP="00FF74BA">
      <w:pPr>
        <w:jc w:val="both"/>
      </w:pPr>
      <w:r>
        <w:fldChar w:fldCharType="begin"/>
      </w:r>
      <w:r>
        <w:instrText xml:space="preserve"> ADDIN ZOTERO_ITEM CSL_CITATION {"citationID":"UA48ID7e","properties":{"formattedCitation":"(Munassar and Govardhan, 2010)","plainCitation":"(Munassar and Govardhan, 2010)","noteIndex":0},"citationItems":[{"id":104,"uris":["http://zotero.org/users/6159635/items/G26NQL8V"],"uri":["http://zotero.org/users/6159635/items/G26NQL8V"],"itemData":{"id":104,"type":"paper-conference","title":"HYBRID MODEL FOR SOFTWARE DEVELOPMENT PROCESSES","source":"Semantic Scholar","abstract":"This research deals with a vital and important issue in computer world. It is concerned with the software management processes that examine the area of software development through the development models, which are known as software development life cycle. The main objective of this research is to design a development model that meets the needs of different systems and eliminates the defects presented in the previous development models. The present research proposes a model, \"Hybrid Model\" which combines the features of the five common development models: waterfall, iteration, spiral, v-shaped and extreme programming. The proposed model in this research has the advantages and some features of the previous models with some modification. Because of this, it avoids and overcomes many software problems that exist in the previous models. Thus, the new proposed model is an integrated model, which is relevant to most software programs and systems.","author":[{"family":"Munassar","given":"Nabil Mohammed Ali"},{"family":"Govardhan","given":"A."}],"issued":{"date-parts":[["2010"]]}}}],"schema":"https://github.com/citation-style-language/schema/raw/master/csl-citation.json"} </w:instrText>
      </w:r>
      <w:r>
        <w:fldChar w:fldCharType="separate"/>
      </w:r>
      <w:r>
        <w:rPr>
          <w:noProof/>
        </w:rPr>
        <w:t>(Munassar and Govardhan, 2010)</w:t>
      </w:r>
      <w:r>
        <w:fldChar w:fldCharType="end"/>
      </w:r>
    </w:p>
    <w:p w14:paraId="19F1CC84" w14:textId="77777777" w:rsidR="00BB2700" w:rsidRDefault="00BB2700" w:rsidP="003710F8">
      <w:pPr>
        <w:jc w:val="both"/>
      </w:pPr>
      <w:r>
        <w:t>These advantages play a crucial role when it comes to designing and developing a safety critical system such as the TCS. Moreover, a</w:t>
      </w:r>
      <w:r w:rsidR="00B742A4">
        <w:t>s the Hybrid Model is primarily structured around the Waterfall Model itself with the added bonus of various other models too like Risk Analysis and Testing</w:t>
      </w:r>
      <w:r w:rsidR="00D11605">
        <w:t xml:space="preserve"> phases</w:t>
      </w:r>
      <w:r w:rsidR="00B742A4">
        <w:t xml:space="preserve">, it will be easier to </w:t>
      </w:r>
      <w:r w:rsidR="00F2391A">
        <w:t>convince</w:t>
      </w:r>
      <w:r w:rsidR="00B742A4">
        <w:t xml:space="preserve"> DCC </w:t>
      </w:r>
      <w:r w:rsidR="00F2391A">
        <w:t xml:space="preserve">to come </w:t>
      </w:r>
      <w:r w:rsidR="00B742A4">
        <w:t xml:space="preserve">on board with this </w:t>
      </w:r>
      <w:r w:rsidR="00F64FCA">
        <w:t xml:space="preserve">software development </w:t>
      </w:r>
      <w:r w:rsidR="00B742A4">
        <w:t xml:space="preserve">approach. </w:t>
      </w:r>
    </w:p>
    <w:p w14:paraId="6C3F9D92" w14:textId="77777777" w:rsidR="003710F8" w:rsidRDefault="003710F8" w:rsidP="003710F8">
      <w:pPr>
        <w:jc w:val="both"/>
      </w:pPr>
      <w:r>
        <w:t>Th</w:t>
      </w:r>
      <w:r w:rsidR="006B5891">
        <w:t>e TCS</w:t>
      </w:r>
      <w:r>
        <w:t xml:space="preserve"> project will be driven with the understanding of SDLC </w:t>
      </w:r>
      <w:r w:rsidR="00936B97">
        <w:t>based on</w:t>
      </w:r>
      <w:r w:rsidR="0043500A">
        <w:t xml:space="preserve"> the Hybrid Process Model </w:t>
      </w:r>
      <w:r>
        <w:t>Framework. It will be divided into the following six stages:</w:t>
      </w:r>
    </w:p>
    <w:p w14:paraId="5F8CDE07" w14:textId="77777777" w:rsidR="003710F8" w:rsidRDefault="003710F8" w:rsidP="003710F8">
      <w:pPr>
        <w:pStyle w:val="ListParagraph"/>
        <w:numPr>
          <w:ilvl w:val="0"/>
          <w:numId w:val="12"/>
        </w:numPr>
        <w:jc w:val="both"/>
      </w:pPr>
      <w:r>
        <w:t>Requirement</w:t>
      </w:r>
      <w:r w:rsidR="004E6782">
        <w:t>s</w:t>
      </w:r>
    </w:p>
    <w:p w14:paraId="3A2E9347" w14:textId="77777777" w:rsidR="003710F8" w:rsidRDefault="003710F8" w:rsidP="003710F8">
      <w:pPr>
        <w:pStyle w:val="ListParagraph"/>
        <w:numPr>
          <w:ilvl w:val="0"/>
          <w:numId w:val="12"/>
        </w:numPr>
        <w:jc w:val="both"/>
      </w:pPr>
      <w:r>
        <w:t>Design</w:t>
      </w:r>
    </w:p>
    <w:p w14:paraId="27D4D161" w14:textId="77777777" w:rsidR="003710F8" w:rsidRDefault="003710F8" w:rsidP="003710F8">
      <w:pPr>
        <w:pStyle w:val="ListParagraph"/>
        <w:numPr>
          <w:ilvl w:val="0"/>
          <w:numId w:val="12"/>
        </w:numPr>
        <w:jc w:val="both"/>
      </w:pPr>
      <w:r>
        <w:t>Implementation</w:t>
      </w:r>
    </w:p>
    <w:p w14:paraId="2A712DC3" w14:textId="77777777" w:rsidR="003710F8" w:rsidRDefault="0043500A" w:rsidP="003710F8">
      <w:pPr>
        <w:pStyle w:val="ListParagraph"/>
        <w:numPr>
          <w:ilvl w:val="0"/>
          <w:numId w:val="12"/>
        </w:numPr>
        <w:jc w:val="both"/>
      </w:pPr>
      <w:r>
        <w:t>Integration Development</w:t>
      </w:r>
    </w:p>
    <w:p w14:paraId="52F55C2B" w14:textId="77777777" w:rsidR="003710F8" w:rsidRDefault="003710F8" w:rsidP="003710F8">
      <w:pPr>
        <w:pStyle w:val="ListParagraph"/>
        <w:numPr>
          <w:ilvl w:val="0"/>
          <w:numId w:val="12"/>
        </w:numPr>
        <w:jc w:val="both"/>
      </w:pPr>
      <w:r>
        <w:t>Deployment</w:t>
      </w:r>
    </w:p>
    <w:p w14:paraId="29DDBEA8" w14:textId="77777777" w:rsidR="003710F8" w:rsidRDefault="003710F8" w:rsidP="003710F8">
      <w:pPr>
        <w:pStyle w:val="ListParagraph"/>
        <w:numPr>
          <w:ilvl w:val="0"/>
          <w:numId w:val="12"/>
        </w:numPr>
        <w:jc w:val="both"/>
      </w:pPr>
      <w:r>
        <w:t>Maintenance</w:t>
      </w:r>
    </w:p>
    <w:p w14:paraId="3AE7EF20" w14:textId="77777777" w:rsidR="001119E0" w:rsidRDefault="001119E0" w:rsidP="001119E0">
      <w:pPr>
        <w:jc w:val="both"/>
      </w:pPr>
    </w:p>
    <w:p w14:paraId="6ECD6C06" w14:textId="77777777" w:rsidR="001119E0" w:rsidRDefault="001119E0" w:rsidP="001119E0">
      <w:pPr>
        <w:jc w:val="both"/>
      </w:pPr>
    </w:p>
    <w:p w14:paraId="59B6145F" w14:textId="77777777" w:rsidR="003710F8" w:rsidRDefault="003710F8" w:rsidP="006B4495">
      <w:pPr>
        <w:pStyle w:val="Heading1"/>
        <w:rPr>
          <w:rStyle w:val="Emphasis"/>
        </w:rPr>
      </w:pPr>
      <w:bookmarkStart w:id="4" w:name="_Toc25705441"/>
      <w:r>
        <w:rPr>
          <w:rStyle w:val="Emphasis"/>
        </w:rPr>
        <w:lastRenderedPageBreak/>
        <w:t>Requirement</w:t>
      </w:r>
      <w:r w:rsidR="005D62C3">
        <w:rPr>
          <w:rStyle w:val="Emphasis"/>
        </w:rPr>
        <w:t>s</w:t>
      </w:r>
      <w:bookmarkEnd w:id="4"/>
    </w:p>
    <w:p w14:paraId="39385375" w14:textId="77777777" w:rsidR="001330A3" w:rsidRDefault="006B4495" w:rsidP="001330A3">
      <w:pPr>
        <w:jc w:val="both"/>
      </w:pPr>
      <w:r>
        <w:t>Requirements gathering is the first stage in any kind of Software Development.</w:t>
      </w:r>
      <w:r w:rsidR="00F93BA1">
        <w:t xml:space="preserve"> Capers Jones Study shows the stages where software projects tend to fail. Of this, 12.50% was because of Requirement errors </w:t>
      </w:r>
      <w:r w:rsidR="00F93BA1">
        <w:fldChar w:fldCharType="begin"/>
      </w:r>
      <w:r w:rsidR="00F93BA1">
        <w:instrText xml:space="preserve"> ADDIN ZOTERO_ITEM CSL_CITATION {"citationID":"4iMETyrH","properties":{"formattedCitation":"(Jones, 1986)","plainCitation":"(Jones, 1986)","noteIndex":0},"citationItems":[{"id":86,"uris":["http://zotero.org/users/6159635/items/AKYCWE7E"],"uri":["http://zotero.org/users/6159635/items/AKYCWE7E"],"itemData":{"id":86,"type":"book","title":"Programming Productivity","publisher":"McGraw-Hill","number-of-pages":"432","source":"Google Books","ISBN":"978-0-07-032811-2","note":"Google-Books-ID: XJcyAAAAIAAJ","language":"en","author":[{"family":"Jones","given":"Capers"}],"issued":{"date-parts":[["1986"]]}}}],"schema":"https://github.com/citation-style-language/schema/raw/master/csl-citation.json"} </w:instrText>
      </w:r>
      <w:r w:rsidR="00F93BA1">
        <w:fldChar w:fldCharType="separate"/>
      </w:r>
      <w:r w:rsidR="00F93BA1">
        <w:rPr>
          <w:noProof/>
        </w:rPr>
        <w:t>(Jones, 1986)</w:t>
      </w:r>
      <w:r w:rsidR="00F93BA1">
        <w:fldChar w:fldCharType="end"/>
      </w:r>
      <w:r w:rsidR="00F93BA1">
        <w:t>. This is an alarming number considering the fact that gathering and analyzing requirements is the very first step towards developing the software. This means, 12.50% of the projects were faulty from the very beginning even before the developers put in their first line of code.</w:t>
      </w:r>
      <w:r w:rsidR="00BC127E">
        <w:t xml:space="preserve"> To overcome this </w:t>
      </w:r>
      <w:r w:rsidR="005D176A">
        <w:t xml:space="preserve">in our TCS project, </w:t>
      </w:r>
      <w:r w:rsidR="00BC127E">
        <w:t>the process of gathering requirements should be considered just as important if not even more than the designing or coding stage.</w:t>
      </w:r>
    </w:p>
    <w:p w14:paraId="40E68C44" w14:textId="77777777" w:rsidR="00390B93" w:rsidRDefault="00390B93" w:rsidP="00390B93">
      <w:pPr>
        <w:pStyle w:val="Heading2"/>
      </w:pPr>
      <w:bookmarkStart w:id="5" w:name="_Toc25705442"/>
      <w:r>
        <w:t>Stakeholders</w:t>
      </w:r>
      <w:bookmarkEnd w:id="5"/>
    </w:p>
    <w:p w14:paraId="679FE198" w14:textId="77777777" w:rsidR="004E5B55" w:rsidRDefault="00390B93" w:rsidP="001330A3">
      <w:pPr>
        <w:jc w:val="both"/>
      </w:pPr>
      <w:r>
        <w:t xml:space="preserve">Stakeholders include anyone who will be affected by the project or affect the outcome </w:t>
      </w:r>
      <w:r w:rsidR="00B85887">
        <w:t>of</w:t>
      </w:r>
      <w:r>
        <w:t xml:space="preserve"> the project. </w:t>
      </w:r>
      <w:r w:rsidR="00B85887">
        <w:t>They could be internal or external stakeholders</w:t>
      </w:r>
      <w:r w:rsidR="004C28BE">
        <w:t xml:space="preserve"> </w:t>
      </w:r>
      <w:r w:rsidR="004C28BE">
        <w:fldChar w:fldCharType="begin"/>
      </w:r>
      <w:r w:rsidR="004C28BE">
        <w:instrText xml:space="preserve"> ADDIN ZOTERO_ITEM CSL_CITATION {"citationID":"GiCQeILe","properties":{"formattedCitation":"(\\uc0\\u8216{}Software Engineering | Stakeholder\\uc0\\u8217{}, 2019)","plainCitation":"(‘Software Engineering | Stakeholder’, 2019)","noteIndex":0},"citationItems":[{"id":90,"uris":["http://zotero.org/users/6159635/items/DKUNLSFH"],"uri":["http://zotero.org/users/6159635/items/DKUNLSFH"],"itemData":{"id":90,"type":"post-weblog","title":"Software Engineering | Stakeholder","container-title":"GeeksforGeeks","abstract":"In simple words, anyone having any type of relation/interest in the project is known as stakeholder. The term Software Project Stakeholder refers to, “a person,… Read More »","URL":"https://www.geeksforgeeks.org/software-engineering-stakeholder/","language":"en-US","issued":{"date-parts":[["2019",3,12]]},"accessed":{"date-parts":[["2019",11,22]]}}}],"schema":"https://github.com/citation-style-language/schema/raw/master/csl-citation.json"} </w:instrText>
      </w:r>
      <w:r w:rsidR="004C28BE">
        <w:fldChar w:fldCharType="separate"/>
      </w:r>
      <w:r w:rsidR="004C28BE" w:rsidRPr="004C28BE">
        <w:rPr>
          <w:rFonts w:ascii="Calibri Light" w:cs="Calibri Light"/>
          <w:color w:val="808080"/>
          <w:lang w:val="en-GB"/>
        </w:rPr>
        <w:t>(‘Software Engineering | Stakeholder’, 2019)</w:t>
      </w:r>
      <w:r w:rsidR="004C28BE">
        <w:fldChar w:fldCharType="end"/>
      </w:r>
      <w:r>
        <w:t xml:space="preserve">. Stakeholders for </w:t>
      </w:r>
      <w:r w:rsidR="0006504F">
        <w:t xml:space="preserve">the </w:t>
      </w:r>
      <w:r>
        <w:t xml:space="preserve">TCS include </w:t>
      </w:r>
      <w:r w:rsidR="0006504F">
        <w:t>the government</w:t>
      </w:r>
      <w:r w:rsidR="00F803F0">
        <w:t xml:space="preserve"> - D</w:t>
      </w:r>
      <w:r>
        <w:t>CC, pedestrians, emergency services</w:t>
      </w:r>
      <w:r w:rsidR="00F803F0">
        <w:t xml:space="preserve">, </w:t>
      </w:r>
      <w:r w:rsidR="00A22610">
        <w:t xml:space="preserve">the </w:t>
      </w:r>
      <w:r>
        <w:t>software development firm</w:t>
      </w:r>
      <w:r w:rsidR="00F803F0">
        <w:t xml:space="preserve"> and the development team – project manager and developers.</w:t>
      </w:r>
    </w:p>
    <w:p w14:paraId="7B9E7CB3" w14:textId="77777777" w:rsidR="00760BCB" w:rsidRDefault="00760BCB" w:rsidP="00760BCB">
      <w:pPr>
        <w:pStyle w:val="Heading2"/>
      </w:pPr>
      <w:bookmarkStart w:id="6" w:name="_Toc25705443"/>
      <w:r>
        <w:t>Types of Requirement</w:t>
      </w:r>
      <w:bookmarkEnd w:id="6"/>
    </w:p>
    <w:p w14:paraId="0A22E23B" w14:textId="77777777" w:rsidR="00760BCB" w:rsidRDefault="00760BCB" w:rsidP="00760BCB">
      <w:pPr>
        <w:jc w:val="both"/>
      </w:pPr>
      <w:r>
        <w:t>There are two types of Requirements, Functional and Non-functional Requirements.</w:t>
      </w:r>
    </w:p>
    <w:p w14:paraId="774DA701" w14:textId="77777777" w:rsidR="00760BCB" w:rsidRDefault="00760BCB" w:rsidP="00760BCB">
      <w:pPr>
        <w:jc w:val="both"/>
      </w:pPr>
      <w:r>
        <w:t>Functional Requirements are specifications of the TCS system detailing what it should do in a particular situation like, when an emergency vehicle is approaching or on getting certain input like when pedestrians click on the button to cross the road.</w:t>
      </w:r>
    </w:p>
    <w:p w14:paraId="790CCCB1" w14:textId="77777777" w:rsidR="00760BCB" w:rsidRDefault="00760BCB" w:rsidP="001330A3">
      <w:pPr>
        <w:jc w:val="both"/>
      </w:pPr>
      <w:r>
        <w:t>Non-functional requirements, on the other hand, talk about how the TCS should behave. It refers to the constraints placed on it like audio feedback when the pedestrian button is pressed, the height of the traffic poles, the brightness of the LED’s used, etc.</w:t>
      </w:r>
    </w:p>
    <w:p w14:paraId="7B15A1E6" w14:textId="77777777" w:rsidR="002C0EEC" w:rsidRDefault="001D2585" w:rsidP="001330A3">
      <w:pPr>
        <w:pStyle w:val="Heading2"/>
      </w:pPr>
      <w:bookmarkStart w:id="7" w:name="_Toc25705444"/>
      <w:r>
        <w:t>Requirements Engineering Process</w:t>
      </w:r>
      <w:r w:rsidR="002C0EEC">
        <w:t>es</w:t>
      </w:r>
      <w:bookmarkEnd w:id="7"/>
    </w:p>
    <w:p w14:paraId="07F101A6" w14:textId="77777777" w:rsidR="002C0EEC" w:rsidRDefault="002C0EEC" w:rsidP="009B192D">
      <w:pPr>
        <w:jc w:val="both"/>
      </w:pPr>
      <w:r>
        <w:t>To standardize the process of gathering requirements and to overcome the communication gap between the various stakeholders of th</w:t>
      </w:r>
      <w:r w:rsidR="005D176A">
        <w:t>is</w:t>
      </w:r>
      <w:r>
        <w:t xml:space="preserve"> project, </w:t>
      </w:r>
      <w:r w:rsidR="005D176A">
        <w:t>four activities shall be defined</w:t>
      </w:r>
      <w:r>
        <w:t>. The</w:t>
      </w:r>
      <w:r w:rsidR="005D176A">
        <w:t>y are</w:t>
      </w:r>
      <w:r>
        <w:t>:</w:t>
      </w:r>
    </w:p>
    <w:p w14:paraId="43D8F1FB" w14:textId="77777777" w:rsidR="002C0EEC" w:rsidRDefault="002C0EEC" w:rsidP="002C0EEC">
      <w:pPr>
        <w:pStyle w:val="ListParagraph"/>
        <w:numPr>
          <w:ilvl w:val="0"/>
          <w:numId w:val="13"/>
        </w:numPr>
      </w:pPr>
      <w:r>
        <w:t>Elicitation</w:t>
      </w:r>
    </w:p>
    <w:p w14:paraId="74C7F842" w14:textId="77777777" w:rsidR="002C0EEC" w:rsidRDefault="002C0EEC" w:rsidP="002C0EEC">
      <w:pPr>
        <w:pStyle w:val="ListParagraph"/>
        <w:numPr>
          <w:ilvl w:val="0"/>
          <w:numId w:val="13"/>
        </w:numPr>
      </w:pPr>
      <w:r>
        <w:t>Analysis</w:t>
      </w:r>
    </w:p>
    <w:p w14:paraId="368BE028" w14:textId="77777777" w:rsidR="002C0EEC" w:rsidRDefault="005D176A" w:rsidP="002C0EEC">
      <w:pPr>
        <w:pStyle w:val="ListParagraph"/>
        <w:numPr>
          <w:ilvl w:val="0"/>
          <w:numId w:val="13"/>
        </w:numPr>
      </w:pPr>
      <w:r>
        <w:t>Validation</w:t>
      </w:r>
    </w:p>
    <w:p w14:paraId="2F2332D4" w14:textId="77777777" w:rsidR="004E5B55" w:rsidRDefault="005D176A" w:rsidP="005D62C3">
      <w:pPr>
        <w:pStyle w:val="ListParagraph"/>
        <w:numPr>
          <w:ilvl w:val="0"/>
          <w:numId w:val="13"/>
        </w:numPr>
      </w:pPr>
      <w:r>
        <w:t>Management</w:t>
      </w:r>
    </w:p>
    <w:p w14:paraId="7461AFC0" w14:textId="77777777" w:rsidR="00BD106E" w:rsidRDefault="00BD106E" w:rsidP="00BD106E">
      <w:pPr>
        <w:pStyle w:val="Heading2"/>
      </w:pPr>
      <w:bookmarkStart w:id="8" w:name="_Toc25705445"/>
      <w:r>
        <w:lastRenderedPageBreak/>
        <w:t>Elicitation</w:t>
      </w:r>
      <w:bookmarkEnd w:id="8"/>
    </w:p>
    <w:p w14:paraId="62A0568E" w14:textId="77777777" w:rsidR="00332B9E" w:rsidRDefault="005D176A" w:rsidP="00BD106E">
      <w:pPr>
        <w:jc w:val="both"/>
      </w:pPr>
      <w:r>
        <w:t xml:space="preserve">The first activity is the process of requirements elicitation or discovery. </w:t>
      </w:r>
      <w:r w:rsidR="005F5E90">
        <w:t xml:space="preserve">The Project Manager along with a Senior Developer shall </w:t>
      </w:r>
      <w:r w:rsidR="0096177A">
        <w:t xml:space="preserve">discuss with the customer, DCC in this case, extensively regarding the services the system should provide and </w:t>
      </w:r>
      <w:r w:rsidR="0066296B">
        <w:t>its</w:t>
      </w:r>
      <w:r w:rsidR="0096177A">
        <w:t xml:space="preserve"> operational constraints.</w:t>
      </w:r>
      <w:r w:rsidR="00332B9E">
        <w:t xml:space="preserve"> Elicitation is further broken down into:</w:t>
      </w:r>
    </w:p>
    <w:p w14:paraId="3C255E87" w14:textId="77777777" w:rsidR="00C53A48" w:rsidRDefault="00332B9E" w:rsidP="00C53A48">
      <w:pPr>
        <w:pStyle w:val="ListParagraph"/>
        <w:numPr>
          <w:ilvl w:val="0"/>
          <w:numId w:val="22"/>
        </w:numPr>
        <w:jc w:val="both"/>
      </w:pPr>
      <w:r>
        <w:t>Requirements Discovery</w:t>
      </w:r>
    </w:p>
    <w:p w14:paraId="00A82BD3" w14:textId="77777777" w:rsidR="00C53A48" w:rsidRDefault="00332B9E" w:rsidP="00C53A48">
      <w:pPr>
        <w:pStyle w:val="ListParagraph"/>
        <w:numPr>
          <w:ilvl w:val="0"/>
          <w:numId w:val="22"/>
        </w:numPr>
        <w:jc w:val="both"/>
      </w:pPr>
      <w:r>
        <w:t>Requirements Classification and Organization</w:t>
      </w:r>
    </w:p>
    <w:p w14:paraId="4EA5FBC4" w14:textId="77777777" w:rsidR="00C53A48" w:rsidRDefault="00332B9E" w:rsidP="00C53A48">
      <w:pPr>
        <w:pStyle w:val="ListParagraph"/>
        <w:numPr>
          <w:ilvl w:val="0"/>
          <w:numId w:val="22"/>
        </w:numPr>
        <w:jc w:val="both"/>
      </w:pPr>
      <w:r>
        <w:t>Requirements Prioritization and Negotiation</w:t>
      </w:r>
    </w:p>
    <w:p w14:paraId="50B87E4C" w14:textId="77777777" w:rsidR="0061531F" w:rsidRDefault="00332B9E" w:rsidP="00C53A48">
      <w:pPr>
        <w:pStyle w:val="ListParagraph"/>
        <w:numPr>
          <w:ilvl w:val="0"/>
          <w:numId w:val="22"/>
        </w:numPr>
        <w:jc w:val="both"/>
      </w:pPr>
      <w:r>
        <w:t>Requirements Specification</w:t>
      </w:r>
    </w:p>
    <w:p w14:paraId="50D204B9" w14:textId="77777777" w:rsidR="00921409" w:rsidRDefault="0066296B" w:rsidP="00BD106E">
      <w:pPr>
        <w:jc w:val="both"/>
      </w:pPr>
      <w:r>
        <w:t xml:space="preserve">The requirements </w:t>
      </w:r>
      <w:r w:rsidR="007D0B74">
        <w:t xml:space="preserve">for TCS </w:t>
      </w:r>
      <w:r>
        <w:t xml:space="preserve">are </w:t>
      </w:r>
      <w:r w:rsidR="007D0B74">
        <w:t>gathered and</w:t>
      </w:r>
      <w:r>
        <w:t xml:space="preserve"> documented</w:t>
      </w:r>
      <w:r w:rsidR="007D0B74">
        <w:t xml:space="preserve"> through interviews and scenarios </w:t>
      </w:r>
      <w:r>
        <w:t>(</w:t>
      </w:r>
      <w:r w:rsidR="00DE13CA">
        <w:t>r</w:t>
      </w:r>
      <w:r>
        <w:t>efer Appendix 1)</w:t>
      </w:r>
      <w:r w:rsidR="00E77AD9">
        <w:t xml:space="preserve"> during the Requirements Discovery level</w:t>
      </w:r>
      <w:r>
        <w:t>.</w:t>
      </w:r>
      <w:r w:rsidR="00B86FC7">
        <w:t xml:space="preserve"> </w:t>
      </w:r>
      <w:r w:rsidR="00DE13CA">
        <w:t>Requirements can also be discovered in the form of User Stories.</w:t>
      </w:r>
    </w:p>
    <w:p w14:paraId="240C0241" w14:textId="77777777" w:rsidR="00760BCB" w:rsidRDefault="00760BCB" w:rsidP="00760BCB">
      <w:pPr>
        <w:pStyle w:val="Heading2"/>
      </w:pPr>
      <w:bookmarkStart w:id="9" w:name="_Toc25705446"/>
      <w:r>
        <w:t>User Stories</w:t>
      </w:r>
      <w:bookmarkEnd w:id="9"/>
    </w:p>
    <w:p w14:paraId="7BBF314E" w14:textId="77777777" w:rsidR="00760BCB" w:rsidRDefault="00760BCB" w:rsidP="00760BCB">
      <w:pPr>
        <w:jc w:val="both"/>
      </w:pPr>
      <w:r>
        <w:t xml:space="preserve">User Stories are short descriptions of the requirements of the system. They are usually given from the perspective of an end user of the system but in general can be written by anyone. Focus here is on the discussion of the stories itself rather than who has written it or what is written. User stories act as a pointer to the real requirements of the system and should ideally connect to some kind of artifact </w:t>
      </w:r>
      <w:r>
        <w:fldChar w:fldCharType="begin"/>
      </w:r>
      <w:r>
        <w:instrText xml:space="preserve"> ADDIN ZOTERO_ITEM CSL_CITATION {"citationID":"iQOmkECm","properties":{"formattedCitation":"(Cohn, no date)","plainCitation":"(Cohn, no date)","noteIndex":0},"citationItems":[{"id":74,"uris":["http://zotero.org/users/6159635/items/JVG9PRUV"],"uri":["http://zotero.org/users/6159635/items/JVG9PRUV"],"itemData":{"id":74,"type":"webpage","title":"User Stories and User Story Examples by Mike Cohn","container-title":"Mountain Goat Software","abstract":"What is a user story? Learn about agile user stories and examples so you can stop writing about requirements and start talking about them.","URL":"https://www.mountaingoatsoftware.com/agile/user-stories","language":"en","author":[{"family":"Cohn","given":"Mike"}],"accessed":{"date-parts":[["2019",11,22]]}}}],"schema":"https://github.com/citation-style-language/schema/raw/master/csl-citation.json"} </w:instrText>
      </w:r>
      <w:r>
        <w:fldChar w:fldCharType="separate"/>
      </w:r>
      <w:r>
        <w:rPr>
          <w:noProof/>
        </w:rPr>
        <w:t>(Cohn, no date)</w:t>
      </w:r>
      <w:r>
        <w:fldChar w:fldCharType="end"/>
      </w:r>
      <w:r>
        <w:t>.</w:t>
      </w:r>
    </w:p>
    <w:p w14:paraId="70D3784A" w14:textId="77777777" w:rsidR="00760BCB" w:rsidRDefault="00760BCB" w:rsidP="00760BCB">
      <w:pPr>
        <w:jc w:val="both"/>
      </w:pPr>
      <w:r>
        <w:t>For the TCS project, the functional and non-functional requirements written in the form of user stories are:</w:t>
      </w:r>
    </w:p>
    <w:p w14:paraId="7BBAB1EE" w14:textId="77777777" w:rsidR="00760BCB" w:rsidRDefault="00760BCB" w:rsidP="00760BCB">
      <w:pPr>
        <w:pStyle w:val="ListParagraph"/>
        <w:numPr>
          <w:ilvl w:val="0"/>
          <w:numId w:val="19"/>
        </w:numPr>
        <w:jc w:val="both"/>
      </w:pPr>
      <w:r>
        <w:t>As part of the DCC Traffic Control Unit, we want the TCS to manage the traffic automatically so that traffic congestions can be avoided. (Functional)</w:t>
      </w:r>
    </w:p>
    <w:p w14:paraId="4448EBD3" w14:textId="77777777" w:rsidR="00640BE1" w:rsidRDefault="00640BE1" w:rsidP="00760BCB">
      <w:pPr>
        <w:pStyle w:val="ListParagraph"/>
        <w:numPr>
          <w:ilvl w:val="0"/>
          <w:numId w:val="19"/>
        </w:numPr>
        <w:jc w:val="both"/>
      </w:pPr>
      <w:r>
        <w:t>As a Traffic Control Operator, I want the TCS to also have manual signal delay adjustments so that I can override during special circumstances. (Functional)</w:t>
      </w:r>
    </w:p>
    <w:p w14:paraId="3C8BDAF0" w14:textId="77777777" w:rsidR="00760BCB" w:rsidRDefault="00760BCB" w:rsidP="00760BCB">
      <w:pPr>
        <w:pStyle w:val="ListParagraph"/>
        <w:numPr>
          <w:ilvl w:val="0"/>
          <w:numId w:val="19"/>
        </w:numPr>
        <w:jc w:val="both"/>
      </w:pPr>
      <w:r>
        <w:t>As</w:t>
      </w:r>
      <w:r w:rsidR="0069034C">
        <w:t xml:space="preserve"> an ambulance driver</w:t>
      </w:r>
      <w:r>
        <w:t xml:space="preserve">, </w:t>
      </w:r>
      <w:r w:rsidR="0069034C">
        <w:t>I</w:t>
      </w:r>
      <w:r>
        <w:t xml:space="preserve"> want the TCS to automatically clear the traffic so that </w:t>
      </w:r>
      <w:r w:rsidR="0069034C">
        <w:t>I</w:t>
      </w:r>
      <w:r>
        <w:t xml:space="preserve"> can reach </w:t>
      </w:r>
      <w:r w:rsidR="0069034C">
        <w:t>my</w:t>
      </w:r>
      <w:r>
        <w:t xml:space="preserve"> destinations quickly and save lives. (Functional)</w:t>
      </w:r>
    </w:p>
    <w:p w14:paraId="5C5B087F" w14:textId="77777777" w:rsidR="00760BCB" w:rsidRDefault="00760BCB" w:rsidP="00760BCB">
      <w:pPr>
        <w:pStyle w:val="ListParagraph"/>
        <w:numPr>
          <w:ilvl w:val="0"/>
          <w:numId w:val="19"/>
        </w:numPr>
        <w:jc w:val="both"/>
      </w:pPr>
      <w:r>
        <w:t>As a pedestrian, I want the TCS to enable me to stop the flow of traffic so that I can cross the road safely. (Functional)</w:t>
      </w:r>
    </w:p>
    <w:p w14:paraId="2B61CBC7" w14:textId="77777777" w:rsidR="00760BCB" w:rsidRDefault="00760BCB" w:rsidP="00760BCB">
      <w:pPr>
        <w:pStyle w:val="ListParagraph"/>
        <w:numPr>
          <w:ilvl w:val="0"/>
          <w:numId w:val="19"/>
        </w:numPr>
        <w:jc w:val="both"/>
      </w:pPr>
      <w:r>
        <w:t>As a pedestrian, I want the traffic signal to have a countdown timer so that I can know beforehand if I have enough time to cross the road. (Functional)</w:t>
      </w:r>
    </w:p>
    <w:p w14:paraId="61D34A63" w14:textId="77777777" w:rsidR="00760BCB" w:rsidRDefault="00760BCB" w:rsidP="00760BCB">
      <w:pPr>
        <w:pStyle w:val="ListParagraph"/>
        <w:numPr>
          <w:ilvl w:val="0"/>
          <w:numId w:val="19"/>
        </w:numPr>
        <w:jc w:val="both"/>
      </w:pPr>
      <w:r>
        <w:t>As part of DCC Traffic Control Unit, we want the road sensors and traffic camera data to be stored in Dublin Central Traffic Control Database within DCC’s secure datacenter so that it is safe for privacy and security reasons. (Functional)</w:t>
      </w:r>
    </w:p>
    <w:p w14:paraId="01D9A18B" w14:textId="77777777" w:rsidR="00760BCB" w:rsidRDefault="00760BCB" w:rsidP="00760BCB">
      <w:pPr>
        <w:pStyle w:val="ListParagraph"/>
        <w:numPr>
          <w:ilvl w:val="0"/>
          <w:numId w:val="19"/>
        </w:numPr>
        <w:jc w:val="both"/>
      </w:pPr>
      <w:r>
        <w:lastRenderedPageBreak/>
        <w:t>As the Dublin Central Traffic Control Database, we want M programing language to be used so that MUMPS database system can be used. (Functional)</w:t>
      </w:r>
    </w:p>
    <w:p w14:paraId="1517025A" w14:textId="77777777" w:rsidR="00760BCB" w:rsidRDefault="00760BCB" w:rsidP="00760BCB">
      <w:pPr>
        <w:pStyle w:val="ListParagraph"/>
        <w:numPr>
          <w:ilvl w:val="0"/>
          <w:numId w:val="19"/>
        </w:numPr>
        <w:jc w:val="both"/>
      </w:pPr>
      <w:r>
        <w:t>As part of DCC, we want the sensor data to be timestamped so that it adheres to legal requirements. (Functional)</w:t>
      </w:r>
    </w:p>
    <w:p w14:paraId="2EC1FAA9" w14:textId="77777777" w:rsidR="00760BCB" w:rsidRDefault="00760BCB" w:rsidP="00760BCB">
      <w:pPr>
        <w:pStyle w:val="ListParagraph"/>
        <w:numPr>
          <w:ilvl w:val="0"/>
          <w:numId w:val="19"/>
        </w:numPr>
        <w:jc w:val="both"/>
      </w:pPr>
      <w:r>
        <w:t>As the DCC Traffic Control Unit, we want the programming language to be C/C++ so that the sensor array of 16K or 32K can be used efficiently. (Functional)</w:t>
      </w:r>
    </w:p>
    <w:p w14:paraId="62B9E635" w14:textId="77777777" w:rsidR="002203BE" w:rsidRDefault="002203BE" w:rsidP="002203BE">
      <w:pPr>
        <w:pStyle w:val="ListParagraph"/>
        <w:numPr>
          <w:ilvl w:val="0"/>
          <w:numId w:val="19"/>
        </w:numPr>
        <w:jc w:val="both"/>
      </w:pPr>
      <w:r>
        <w:t>As a person with disability, I want the pedestrian button to be big and low so that it is easily accessible. (Non-Functional)</w:t>
      </w:r>
    </w:p>
    <w:p w14:paraId="10C15DAB" w14:textId="77777777" w:rsidR="00BD106E" w:rsidRDefault="001E3703" w:rsidP="00BD106E">
      <w:pPr>
        <w:pStyle w:val="ListParagraph"/>
        <w:numPr>
          <w:ilvl w:val="0"/>
          <w:numId w:val="19"/>
        </w:numPr>
        <w:jc w:val="both"/>
      </w:pPr>
      <w:r>
        <w:t>Reliability – As a Traffic Control Operator, I want the TCS to be reliable enough so that it doesn’t crash unexpectedly.</w:t>
      </w:r>
      <w:r w:rsidR="00760BCB">
        <w:t xml:space="preserve"> (Non-Functional)</w:t>
      </w:r>
    </w:p>
    <w:p w14:paraId="65331780" w14:textId="77777777" w:rsidR="00BF5330" w:rsidRDefault="00BF5330" w:rsidP="00BD106E">
      <w:pPr>
        <w:pStyle w:val="ListParagraph"/>
        <w:numPr>
          <w:ilvl w:val="0"/>
          <w:numId w:val="19"/>
        </w:numPr>
        <w:jc w:val="both"/>
      </w:pPr>
      <w:r>
        <w:t xml:space="preserve">Security – As part of the DCC, we want the </w:t>
      </w:r>
      <w:r w:rsidR="00EE11B5">
        <w:t>TCS</w:t>
      </w:r>
      <w:r>
        <w:t xml:space="preserve"> to be secure and encrypted so that it is safe from unauthorized access</w:t>
      </w:r>
      <w:r w:rsidR="001C2F55">
        <w:t>. (Non-Functional)</w:t>
      </w:r>
    </w:p>
    <w:p w14:paraId="7419740C" w14:textId="77777777" w:rsidR="00EE11B5" w:rsidRDefault="00EE11B5" w:rsidP="00BD106E">
      <w:pPr>
        <w:pStyle w:val="ListParagraph"/>
        <w:numPr>
          <w:ilvl w:val="0"/>
          <w:numId w:val="19"/>
        </w:numPr>
        <w:jc w:val="both"/>
      </w:pPr>
      <w:r>
        <w:t>Maintainability – As part of the DCC, we want the TCS to be updated periodically so that the system stays up to date and free of bugs.</w:t>
      </w:r>
      <w:r w:rsidR="009E47B1">
        <w:t xml:space="preserve"> (Non-Functional)</w:t>
      </w:r>
    </w:p>
    <w:p w14:paraId="0F85D571" w14:textId="77777777" w:rsidR="00921409" w:rsidRDefault="00E77AD9" w:rsidP="00BD106E">
      <w:pPr>
        <w:jc w:val="both"/>
      </w:pPr>
      <w:r>
        <w:t>The next level is to organize these requirements into relevant groups</w:t>
      </w:r>
      <w:r w:rsidR="00921409">
        <w:t xml:space="preserve"> such as:</w:t>
      </w:r>
    </w:p>
    <w:p w14:paraId="1C5A04E1" w14:textId="77777777" w:rsidR="00760BCB" w:rsidRDefault="00921409" w:rsidP="00760BCB">
      <w:pPr>
        <w:pStyle w:val="ListParagraph"/>
        <w:numPr>
          <w:ilvl w:val="0"/>
          <w:numId w:val="21"/>
        </w:numPr>
        <w:jc w:val="both"/>
      </w:pPr>
      <w:r>
        <w:t>Safety Critical Systems requirements</w:t>
      </w:r>
    </w:p>
    <w:p w14:paraId="4479E163" w14:textId="77777777" w:rsidR="00760BCB" w:rsidRDefault="00921409" w:rsidP="00760BCB">
      <w:pPr>
        <w:pStyle w:val="ListParagraph"/>
        <w:numPr>
          <w:ilvl w:val="0"/>
          <w:numId w:val="21"/>
        </w:numPr>
        <w:jc w:val="both"/>
      </w:pPr>
      <w:r>
        <w:t>Pedestrian requirements</w:t>
      </w:r>
    </w:p>
    <w:p w14:paraId="12C86EE8" w14:textId="77777777" w:rsidR="00760BCB" w:rsidRDefault="00921409" w:rsidP="00760BCB">
      <w:pPr>
        <w:pStyle w:val="ListParagraph"/>
        <w:numPr>
          <w:ilvl w:val="0"/>
          <w:numId w:val="21"/>
        </w:numPr>
        <w:jc w:val="both"/>
      </w:pPr>
      <w:r>
        <w:t>Emergency vehicles requirements</w:t>
      </w:r>
    </w:p>
    <w:p w14:paraId="2E5368E3" w14:textId="77777777" w:rsidR="00760BCB" w:rsidRDefault="00921409" w:rsidP="00760BCB">
      <w:pPr>
        <w:pStyle w:val="ListParagraph"/>
        <w:numPr>
          <w:ilvl w:val="0"/>
          <w:numId w:val="21"/>
        </w:numPr>
        <w:jc w:val="both"/>
      </w:pPr>
      <w:r>
        <w:t>Programming language requirements</w:t>
      </w:r>
    </w:p>
    <w:p w14:paraId="50EBA58E" w14:textId="77777777" w:rsidR="00760BCB" w:rsidRDefault="00921409" w:rsidP="00760BCB">
      <w:pPr>
        <w:pStyle w:val="ListParagraph"/>
        <w:numPr>
          <w:ilvl w:val="0"/>
          <w:numId w:val="21"/>
        </w:numPr>
        <w:jc w:val="both"/>
      </w:pPr>
      <w:r>
        <w:t>Hardware requirements</w:t>
      </w:r>
    </w:p>
    <w:p w14:paraId="7B3B114C" w14:textId="77777777" w:rsidR="00760BCB" w:rsidRDefault="00921409" w:rsidP="00760BCB">
      <w:pPr>
        <w:pStyle w:val="ListParagraph"/>
        <w:numPr>
          <w:ilvl w:val="0"/>
          <w:numId w:val="21"/>
        </w:numPr>
        <w:jc w:val="both"/>
      </w:pPr>
      <w:r>
        <w:t>Database management requirement</w:t>
      </w:r>
    </w:p>
    <w:p w14:paraId="24139336" w14:textId="77777777" w:rsidR="00760BCB" w:rsidRDefault="00921409" w:rsidP="00760BCB">
      <w:pPr>
        <w:pStyle w:val="ListParagraph"/>
        <w:numPr>
          <w:ilvl w:val="0"/>
          <w:numId w:val="21"/>
        </w:numPr>
        <w:jc w:val="both"/>
      </w:pPr>
      <w:r>
        <w:t>Legal requirements</w:t>
      </w:r>
    </w:p>
    <w:p w14:paraId="1E03492C" w14:textId="77777777" w:rsidR="00760BCB" w:rsidRDefault="00760BCB" w:rsidP="00760BCB">
      <w:pPr>
        <w:pStyle w:val="ListParagraph"/>
        <w:numPr>
          <w:ilvl w:val="0"/>
          <w:numId w:val="21"/>
        </w:numPr>
        <w:jc w:val="both"/>
      </w:pPr>
      <w:r>
        <w:t>I</w:t>
      </w:r>
      <w:r w:rsidR="00921409">
        <w:t>nfrastructure requirements</w:t>
      </w:r>
    </w:p>
    <w:p w14:paraId="7F1AEC8E" w14:textId="77777777" w:rsidR="00921409" w:rsidRDefault="00921409" w:rsidP="00760BCB">
      <w:pPr>
        <w:pStyle w:val="ListParagraph"/>
        <w:numPr>
          <w:ilvl w:val="0"/>
          <w:numId w:val="21"/>
        </w:numPr>
        <w:jc w:val="both"/>
      </w:pPr>
      <w:r>
        <w:t>Budget requirements</w:t>
      </w:r>
    </w:p>
    <w:p w14:paraId="46F2000B" w14:textId="77777777" w:rsidR="00F93DA2" w:rsidRDefault="00E77AD9" w:rsidP="00BD106E">
      <w:pPr>
        <w:jc w:val="both"/>
      </w:pPr>
      <w:r>
        <w:t xml:space="preserve">This is followed by prioritizing the requirements </w:t>
      </w:r>
      <w:r w:rsidR="00F93DA2">
        <w:t xml:space="preserve">like how EVAS will take higher priority than pedestrians or regular traffic </w:t>
      </w:r>
      <w:r>
        <w:t xml:space="preserve">and resolving any conflicts. </w:t>
      </w:r>
    </w:p>
    <w:p w14:paraId="4CF87498" w14:textId="77777777" w:rsidR="00E77AD9" w:rsidRDefault="00E77AD9" w:rsidP="00BD106E">
      <w:pPr>
        <w:jc w:val="both"/>
      </w:pPr>
      <w:r>
        <w:t>Finally, in the Requirement Specification stage, the requirements are documented in two categories:</w:t>
      </w:r>
    </w:p>
    <w:p w14:paraId="729DD9CF" w14:textId="77777777" w:rsidR="00C53A48" w:rsidRDefault="00E77AD9" w:rsidP="00C53A48">
      <w:pPr>
        <w:pStyle w:val="ListParagraph"/>
        <w:numPr>
          <w:ilvl w:val="0"/>
          <w:numId w:val="23"/>
        </w:numPr>
        <w:jc w:val="both"/>
      </w:pPr>
      <w:r>
        <w:t>User Requirements</w:t>
      </w:r>
    </w:p>
    <w:p w14:paraId="2CB9DE4D" w14:textId="77777777" w:rsidR="00E77AD9" w:rsidRDefault="00E77AD9" w:rsidP="00C53A48">
      <w:pPr>
        <w:pStyle w:val="ListParagraph"/>
        <w:numPr>
          <w:ilvl w:val="0"/>
          <w:numId w:val="23"/>
        </w:numPr>
        <w:jc w:val="both"/>
      </w:pPr>
      <w:r>
        <w:t>System Requirements</w:t>
      </w:r>
    </w:p>
    <w:p w14:paraId="7191EC70" w14:textId="77777777" w:rsidR="00F93DA2" w:rsidRDefault="00F93DA2" w:rsidP="00BD106E">
      <w:pPr>
        <w:jc w:val="both"/>
      </w:pPr>
      <w:r>
        <w:lastRenderedPageBreak/>
        <w:t xml:space="preserve">User Requirements are those focused on end users like DCC and general public. These do not include any technical information. Whereas, the System Requirements are targeted towards the developers and as such contain technical jargons. These are more detailed than </w:t>
      </w:r>
      <w:r w:rsidR="0003245D">
        <w:t xml:space="preserve">the </w:t>
      </w:r>
      <w:r>
        <w:t>User Requirements.</w:t>
      </w:r>
    </w:p>
    <w:p w14:paraId="062874EF" w14:textId="77777777" w:rsidR="00DE13CA" w:rsidRDefault="00DE13CA" w:rsidP="00DE13CA">
      <w:pPr>
        <w:pStyle w:val="Heading2"/>
      </w:pPr>
      <w:bookmarkStart w:id="10" w:name="_Toc25705447"/>
      <w:r>
        <w:t>Requirement Specification</w:t>
      </w:r>
      <w:bookmarkEnd w:id="10"/>
    </w:p>
    <w:p w14:paraId="591AAC32" w14:textId="77777777" w:rsidR="00DE13CA" w:rsidRDefault="00DE13CA" w:rsidP="00DE13CA">
      <w:r>
        <w:t>Requirement Specification is the process of documenting the user requirements and system requirements. They can be done in two ways:</w:t>
      </w:r>
    </w:p>
    <w:p w14:paraId="6F4CDCEB" w14:textId="77777777" w:rsidR="00DE13CA" w:rsidRDefault="00DE13CA" w:rsidP="00DE13CA">
      <w:pPr>
        <w:pStyle w:val="ListParagraph"/>
        <w:numPr>
          <w:ilvl w:val="0"/>
          <w:numId w:val="20"/>
        </w:numPr>
      </w:pPr>
      <w:r>
        <w:t>Natural language Specification</w:t>
      </w:r>
    </w:p>
    <w:p w14:paraId="72C40CA4" w14:textId="77777777" w:rsidR="00DE13CA" w:rsidRDefault="00DE13CA" w:rsidP="00DE13CA">
      <w:pPr>
        <w:pStyle w:val="ListParagraph"/>
        <w:numPr>
          <w:ilvl w:val="0"/>
          <w:numId w:val="20"/>
        </w:numPr>
      </w:pPr>
      <w:r>
        <w:t>Structured Language Specification</w:t>
      </w:r>
    </w:p>
    <w:p w14:paraId="6625F7B9" w14:textId="77777777" w:rsidR="00DE13CA" w:rsidRPr="006611AD" w:rsidRDefault="00DE13CA" w:rsidP="00DE13CA">
      <w:r>
        <w:t>The following are the Functional Requirements of the TCS written in structured language:</w:t>
      </w:r>
    </w:p>
    <w:tbl>
      <w:tblPr>
        <w:tblStyle w:val="PlainTable5"/>
        <w:tblW w:w="0" w:type="auto"/>
        <w:tblLook w:val="04A0" w:firstRow="1" w:lastRow="0" w:firstColumn="1" w:lastColumn="0" w:noHBand="0" w:noVBand="1"/>
      </w:tblPr>
      <w:tblGrid>
        <w:gridCol w:w="2263"/>
        <w:gridCol w:w="7131"/>
      </w:tblGrid>
      <w:tr w:rsidR="00DE13CA" w14:paraId="45F6C9E4"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599D4FB1" w14:textId="77777777" w:rsidR="00DE13CA" w:rsidRDefault="00DE13CA" w:rsidP="00F96B0A"/>
        </w:tc>
        <w:tc>
          <w:tcPr>
            <w:tcW w:w="7131" w:type="dxa"/>
          </w:tcPr>
          <w:p w14:paraId="03073131"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Signal Interval</w:t>
            </w:r>
            <w:r w:rsidRPr="006611AD">
              <w:t xml:space="preserve"> Logic/SRS</w:t>
            </w:r>
            <w:r>
              <w:t>/1.1</w:t>
            </w:r>
          </w:p>
        </w:tc>
      </w:tr>
      <w:tr w:rsidR="00DE13CA" w14:paraId="2DB23E5B"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7AC064D" w14:textId="77777777" w:rsidR="00DE13CA" w:rsidRDefault="00DE13CA" w:rsidP="00F96B0A">
            <w:pPr>
              <w:jc w:val="left"/>
              <w:rPr>
                <w:i w:val="0"/>
                <w:iCs w:val="0"/>
              </w:rPr>
            </w:pPr>
            <w:r>
              <w:rPr>
                <w:i w:val="0"/>
                <w:iCs w:val="0"/>
              </w:rPr>
              <w:t>Function</w:t>
            </w:r>
          </w:p>
        </w:tc>
        <w:tc>
          <w:tcPr>
            <w:tcW w:w="7131" w:type="dxa"/>
          </w:tcPr>
          <w:p w14:paraId="0D7A739E"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Calculate signal change frequency</w:t>
            </w:r>
          </w:p>
        </w:tc>
      </w:tr>
      <w:tr w:rsidR="00DE13CA" w14:paraId="24DCFFCF"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A0EE740" w14:textId="77777777" w:rsidR="00DE13CA" w:rsidRPr="006611AD" w:rsidRDefault="00DE13CA" w:rsidP="00F96B0A">
            <w:pPr>
              <w:jc w:val="left"/>
              <w:rPr>
                <w:i w:val="0"/>
                <w:iCs w:val="0"/>
              </w:rPr>
            </w:pPr>
            <w:r>
              <w:rPr>
                <w:i w:val="0"/>
                <w:iCs w:val="0"/>
              </w:rPr>
              <w:t>Description</w:t>
            </w:r>
          </w:p>
        </w:tc>
        <w:tc>
          <w:tcPr>
            <w:tcW w:w="7131" w:type="dxa"/>
          </w:tcPr>
          <w:p w14:paraId="18CA52F3"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Calculates the time interval between changing signals for each lane based on flow of traffic</w:t>
            </w:r>
          </w:p>
        </w:tc>
      </w:tr>
      <w:tr w:rsidR="00DE13CA" w14:paraId="56501B7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4E5F45" w14:textId="77777777" w:rsidR="00DE13CA" w:rsidRPr="006611AD" w:rsidRDefault="00DE13CA" w:rsidP="00F96B0A">
            <w:pPr>
              <w:jc w:val="left"/>
              <w:rPr>
                <w:i w:val="0"/>
                <w:iCs w:val="0"/>
              </w:rPr>
            </w:pPr>
            <w:r>
              <w:rPr>
                <w:i w:val="0"/>
                <w:iCs w:val="0"/>
              </w:rPr>
              <w:t>Inputs</w:t>
            </w:r>
          </w:p>
        </w:tc>
        <w:tc>
          <w:tcPr>
            <w:tcW w:w="7131" w:type="dxa"/>
          </w:tcPr>
          <w:p w14:paraId="52A9C750"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Road sensors and traffic cameras</w:t>
            </w:r>
          </w:p>
        </w:tc>
      </w:tr>
      <w:tr w:rsidR="00DE13CA" w14:paraId="49FC6BAC"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A3A37B6" w14:textId="77777777" w:rsidR="00DE13CA" w:rsidRPr="006611AD" w:rsidRDefault="00DE13CA" w:rsidP="00F96B0A">
            <w:pPr>
              <w:jc w:val="left"/>
              <w:rPr>
                <w:i w:val="0"/>
                <w:iCs w:val="0"/>
              </w:rPr>
            </w:pPr>
            <w:r>
              <w:rPr>
                <w:i w:val="0"/>
                <w:iCs w:val="0"/>
              </w:rPr>
              <w:t>Processing</w:t>
            </w:r>
          </w:p>
        </w:tc>
        <w:tc>
          <w:tcPr>
            <w:tcW w:w="7131" w:type="dxa"/>
          </w:tcPr>
          <w:p w14:paraId="067823A7"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 xml:space="preserve">Calculate traffic density based on the inputs and process them using </w:t>
            </w:r>
            <w:r w:rsidR="00177D2F">
              <w:t xml:space="preserve">the SCOOT </w:t>
            </w:r>
            <w:r>
              <w:t xml:space="preserve">algorithm </w:t>
            </w:r>
            <w:r>
              <w:fldChar w:fldCharType="begin"/>
            </w:r>
            <w:r>
              <w:instrText xml:space="preserve"> ADDIN ZOTERO_ITEM CSL_CITATION {"citationID":"Kpa11EhB","properties":{"formattedCitation":"(Skabardonis {\\i{}et al.}, 2013)","plainCitation":"(Skabardonis et al., 2013)","noteIndex":0},"citationItems":[{"id":102,"uris":["http://zotero.org/users/6159635/items/G9CJS3L2"],"uri":["http://zotero.org/users/6159635/items/G9CJS3L2"],"itemData":{"id":102,"type":"report","title":"Advanced Traffic Signal Control Algorithms.pdf","collection-title":"Advanced Traffic Signal Control Algorithms","page":"123","abstract":"The goal of this project is to develop advanced signal control strategies for mobility, safety, and\nenvironment based on connected vehicle data, i.e., real-time information on vehicles’ location, speed and\ncharacteristics as well as communication to the signal control infrastructure. This document is the final\nreport for the project. It describes the findings from the literature review on existing adaptive signal\ncontrol systems, their features and operational experiences from their implementation. Several\nperformance measures are proposed for evaluating signal control algorithms, and procedures for\nestimating the performance measures from connected vehicle data were developed using statistical\ntechniques and kinematic wave theory. We developed and tested through simulation a number of control\nstrategies to improve mobility: queue spillback avoidance, control for congested networks, and dynamic\nlane allocation. The results indicate that the proposed strategies improve the traffic performance. We also\ndeveloped strategies for improving intersection safety with emphasis on avoidance of red light running\n(RLR) related collisions. A prototype in-vehicle driver speed advisory system for minimum fuel\nconsumption and emissions was also developed. Field tests show that the prototype system achieved\nsignificant fuel savings.","URL":"https://merritt.cdlib.org/d/ark:%252F13030%252Fm5nc7fc1/2/producer%252F884613548.pdf","number":"California PATH Research Report UCB-ITS-PRR-2014-04","language":"English","author":[{"family":"Skabardonis","given":"Alexander"},{"family":"Shladover","given":"Steven"},{"family":"Zhang","given":"Wei-Bin"},{"family":"Zhang","given":"Liping"},{"family":"Li","given":"Jing-Quan"},{"family":"Zhou","given":"Kun"}],"issued":{"date-parts":[["2013",9]]},"accessed":{"date-parts":[["2019",11,24]]}}}],"schema":"https://github.com/citation-style-language/schema/raw/master/csl-citation.json"} </w:instrText>
            </w:r>
            <w:r>
              <w:fldChar w:fldCharType="separate"/>
            </w:r>
            <w:r w:rsidRPr="00FE7C41">
              <w:rPr>
                <w:rFonts w:ascii="Calibri Light" w:cs="Calibri Light"/>
                <w:color w:val="808080"/>
                <w:lang w:val="en-GB"/>
              </w:rPr>
              <w:t xml:space="preserve">(Skabardonis </w:t>
            </w:r>
            <w:r w:rsidRPr="00FE7C41">
              <w:rPr>
                <w:rFonts w:ascii="Calibri Light" w:cs="Calibri Light"/>
                <w:i/>
                <w:iCs/>
                <w:color w:val="808080"/>
                <w:lang w:val="en-GB"/>
              </w:rPr>
              <w:t>et al.</w:t>
            </w:r>
            <w:r w:rsidRPr="00FE7C41">
              <w:rPr>
                <w:rFonts w:ascii="Calibri Light" w:cs="Calibri Light"/>
                <w:color w:val="808080"/>
                <w:lang w:val="en-GB"/>
              </w:rPr>
              <w:t>, 2013)</w:t>
            </w:r>
            <w:r>
              <w:fldChar w:fldCharType="end"/>
            </w:r>
            <w:r>
              <w:t xml:space="preserve"> to decide the signal change frequency</w:t>
            </w:r>
          </w:p>
        </w:tc>
      </w:tr>
      <w:tr w:rsidR="00DE13CA" w14:paraId="0D3C7A86"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BB938D" w14:textId="77777777" w:rsidR="00DE13CA" w:rsidRPr="006611AD" w:rsidRDefault="00DE13CA" w:rsidP="00F96B0A">
            <w:pPr>
              <w:jc w:val="left"/>
            </w:pPr>
            <w:r>
              <w:rPr>
                <w:i w:val="0"/>
                <w:iCs w:val="0"/>
              </w:rPr>
              <w:t>Outputs</w:t>
            </w:r>
          </w:p>
        </w:tc>
        <w:tc>
          <w:tcPr>
            <w:tcW w:w="7131" w:type="dxa"/>
          </w:tcPr>
          <w:p w14:paraId="7E1881E7"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Change in the interval between signal changes</w:t>
            </w:r>
          </w:p>
        </w:tc>
      </w:tr>
      <w:tr w:rsidR="00DE13CA" w14:paraId="1AFCC37A"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6435270B" w14:textId="77777777" w:rsidR="00DE13CA" w:rsidRPr="006611AD" w:rsidRDefault="00DE13CA" w:rsidP="00F96B0A">
            <w:pPr>
              <w:jc w:val="left"/>
              <w:rPr>
                <w:i w:val="0"/>
                <w:iCs w:val="0"/>
              </w:rPr>
            </w:pPr>
            <w:r>
              <w:rPr>
                <w:i w:val="0"/>
                <w:iCs w:val="0"/>
              </w:rPr>
              <w:t>Pre-Condition</w:t>
            </w:r>
          </w:p>
        </w:tc>
        <w:tc>
          <w:tcPr>
            <w:tcW w:w="7131" w:type="dxa"/>
          </w:tcPr>
          <w:p w14:paraId="6627ABF5"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TCS sensor data and video data are relayed to the processor continuously</w:t>
            </w:r>
          </w:p>
        </w:tc>
      </w:tr>
      <w:tr w:rsidR="00DE13CA" w14:paraId="359F800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DE3E141" w14:textId="77777777" w:rsidR="00DE13CA" w:rsidRPr="006611AD" w:rsidRDefault="00DE13CA" w:rsidP="00F96B0A">
            <w:pPr>
              <w:jc w:val="left"/>
              <w:rPr>
                <w:i w:val="0"/>
                <w:iCs w:val="0"/>
              </w:rPr>
            </w:pPr>
            <w:r>
              <w:rPr>
                <w:i w:val="0"/>
                <w:iCs w:val="0"/>
              </w:rPr>
              <w:t>Post-Condition</w:t>
            </w:r>
          </w:p>
        </w:tc>
        <w:tc>
          <w:tcPr>
            <w:tcW w:w="7131" w:type="dxa"/>
          </w:tcPr>
          <w:p w14:paraId="5A4574D2"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Post analysis, the wait time reduces during low traffic and increases during high traffic</w:t>
            </w:r>
          </w:p>
        </w:tc>
      </w:tr>
    </w:tbl>
    <w:p w14:paraId="42FF1097" w14:textId="77777777" w:rsidR="0094445A" w:rsidRDefault="00DE13CA" w:rsidP="0094445A">
      <w:pPr>
        <w:jc w:val="center"/>
        <w:rPr>
          <w:i/>
          <w:iCs/>
        </w:rPr>
      </w:pPr>
      <w:r>
        <w:rPr>
          <w:i/>
          <w:iCs/>
        </w:rPr>
        <w:t>Table 1 – SRS for Signal Interval</w:t>
      </w:r>
    </w:p>
    <w:tbl>
      <w:tblPr>
        <w:tblStyle w:val="PlainTable5"/>
        <w:tblW w:w="0" w:type="auto"/>
        <w:tblLook w:val="04A0" w:firstRow="1" w:lastRow="0" w:firstColumn="1" w:lastColumn="0" w:noHBand="0" w:noVBand="1"/>
      </w:tblPr>
      <w:tblGrid>
        <w:gridCol w:w="2263"/>
        <w:gridCol w:w="7131"/>
      </w:tblGrid>
      <w:tr w:rsidR="00DE13CA" w14:paraId="679A1358"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4E2C435A" w14:textId="77777777" w:rsidR="00DE13CA" w:rsidRDefault="00DE13CA" w:rsidP="00F96B0A"/>
        </w:tc>
        <w:tc>
          <w:tcPr>
            <w:tcW w:w="7131" w:type="dxa"/>
          </w:tcPr>
          <w:p w14:paraId="1320AD03"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EVAS</w:t>
            </w:r>
            <w:r w:rsidRPr="006611AD">
              <w:t xml:space="preserve"> </w:t>
            </w:r>
            <w:r>
              <w:t>Override</w:t>
            </w:r>
            <w:r w:rsidRPr="006611AD">
              <w:t>/SRS</w:t>
            </w:r>
            <w:r>
              <w:t>/1.2</w:t>
            </w:r>
          </w:p>
        </w:tc>
      </w:tr>
      <w:tr w:rsidR="00DE13CA" w14:paraId="030E36F7"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CE50D35" w14:textId="77777777" w:rsidR="00DE13CA" w:rsidRDefault="00DE13CA" w:rsidP="00F96B0A">
            <w:pPr>
              <w:jc w:val="left"/>
              <w:rPr>
                <w:i w:val="0"/>
                <w:iCs w:val="0"/>
              </w:rPr>
            </w:pPr>
            <w:r>
              <w:rPr>
                <w:i w:val="0"/>
                <w:iCs w:val="0"/>
              </w:rPr>
              <w:t>Function</w:t>
            </w:r>
          </w:p>
        </w:tc>
        <w:tc>
          <w:tcPr>
            <w:tcW w:w="7131" w:type="dxa"/>
          </w:tcPr>
          <w:p w14:paraId="1A3875DC"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Clear traffic for emergency vehicles</w:t>
            </w:r>
          </w:p>
        </w:tc>
      </w:tr>
      <w:tr w:rsidR="00DE13CA" w14:paraId="293E0D30"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35F647E" w14:textId="77777777" w:rsidR="00DE13CA" w:rsidRPr="006611AD" w:rsidRDefault="00DE13CA" w:rsidP="00F96B0A">
            <w:pPr>
              <w:jc w:val="left"/>
              <w:rPr>
                <w:i w:val="0"/>
                <w:iCs w:val="0"/>
              </w:rPr>
            </w:pPr>
            <w:r>
              <w:rPr>
                <w:i w:val="0"/>
                <w:iCs w:val="0"/>
              </w:rPr>
              <w:t>Description</w:t>
            </w:r>
          </w:p>
        </w:tc>
        <w:tc>
          <w:tcPr>
            <w:tcW w:w="7131" w:type="dxa"/>
          </w:tcPr>
          <w:p w14:paraId="0D9F098D"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TCS prioritizes approaching emergency vehicles and clears traffic ahead of it</w:t>
            </w:r>
          </w:p>
        </w:tc>
      </w:tr>
      <w:tr w:rsidR="00DE13CA" w14:paraId="1438423D"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8CAF4C" w14:textId="77777777" w:rsidR="00DE13CA" w:rsidRPr="006611AD" w:rsidRDefault="00DE13CA" w:rsidP="00F96B0A">
            <w:pPr>
              <w:jc w:val="left"/>
              <w:rPr>
                <w:i w:val="0"/>
                <w:iCs w:val="0"/>
              </w:rPr>
            </w:pPr>
            <w:r>
              <w:rPr>
                <w:i w:val="0"/>
                <w:iCs w:val="0"/>
              </w:rPr>
              <w:t>Inputs</w:t>
            </w:r>
          </w:p>
        </w:tc>
        <w:tc>
          <w:tcPr>
            <w:tcW w:w="7131" w:type="dxa"/>
          </w:tcPr>
          <w:p w14:paraId="4C2DCDAD"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Data from EVAS</w:t>
            </w:r>
          </w:p>
        </w:tc>
      </w:tr>
      <w:tr w:rsidR="00DE13CA" w14:paraId="5B3AA0EE"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4D51D036" w14:textId="77777777" w:rsidR="00DE13CA" w:rsidRPr="006611AD" w:rsidRDefault="00DE13CA" w:rsidP="00F96B0A">
            <w:pPr>
              <w:jc w:val="left"/>
              <w:rPr>
                <w:i w:val="0"/>
                <w:iCs w:val="0"/>
              </w:rPr>
            </w:pPr>
            <w:r>
              <w:rPr>
                <w:i w:val="0"/>
                <w:iCs w:val="0"/>
              </w:rPr>
              <w:t>Processing</w:t>
            </w:r>
          </w:p>
        </w:tc>
        <w:tc>
          <w:tcPr>
            <w:tcW w:w="7131" w:type="dxa"/>
          </w:tcPr>
          <w:p w14:paraId="56AD8E58"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Determine the direction an emergency vehicle is approaching and override all the traffic signals along that path to keep the traffic to a minimum</w:t>
            </w:r>
          </w:p>
        </w:tc>
      </w:tr>
      <w:tr w:rsidR="00DE13CA" w14:paraId="0841C5B0"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3CB7EE" w14:textId="77777777" w:rsidR="00DE13CA" w:rsidRPr="006611AD" w:rsidRDefault="00DE13CA" w:rsidP="00F96B0A">
            <w:pPr>
              <w:jc w:val="left"/>
            </w:pPr>
            <w:r>
              <w:rPr>
                <w:i w:val="0"/>
                <w:iCs w:val="0"/>
              </w:rPr>
              <w:t>Outputs</w:t>
            </w:r>
          </w:p>
        </w:tc>
        <w:tc>
          <w:tcPr>
            <w:tcW w:w="7131" w:type="dxa"/>
          </w:tcPr>
          <w:p w14:paraId="7B690DC2"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Signals change to green in the lane an emergency vehicle is approaching</w:t>
            </w:r>
          </w:p>
        </w:tc>
      </w:tr>
      <w:tr w:rsidR="00DE13CA" w14:paraId="556D7FAB"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E49AE4D" w14:textId="77777777" w:rsidR="00DE13CA" w:rsidRPr="006611AD" w:rsidRDefault="00DE13CA" w:rsidP="00F96B0A">
            <w:pPr>
              <w:jc w:val="left"/>
              <w:rPr>
                <w:i w:val="0"/>
                <w:iCs w:val="0"/>
              </w:rPr>
            </w:pPr>
            <w:r>
              <w:rPr>
                <w:i w:val="0"/>
                <w:iCs w:val="0"/>
              </w:rPr>
              <w:t>Pre-Condition</w:t>
            </w:r>
          </w:p>
        </w:tc>
        <w:tc>
          <w:tcPr>
            <w:tcW w:w="7131" w:type="dxa"/>
          </w:tcPr>
          <w:p w14:paraId="4BB0B71C"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TCS synced with EVAS</w:t>
            </w:r>
          </w:p>
        </w:tc>
      </w:tr>
      <w:tr w:rsidR="00DE13CA" w14:paraId="3B0D82CA"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C79C6F" w14:textId="77777777" w:rsidR="00DE13CA" w:rsidRPr="006611AD" w:rsidRDefault="00DE13CA" w:rsidP="00F96B0A">
            <w:pPr>
              <w:jc w:val="left"/>
              <w:rPr>
                <w:i w:val="0"/>
                <w:iCs w:val="0"/>
              </w:rPr>
            </w:pPr>
            <w:r>
              <w:rPr>
                <w:i w:val="0"/>
                <w:iCs w:val="0"/>
              </w:rPr>
              <w:t>Post-Condition</w:t>
            </w:r>
          </w:p>
        </w:tc>
        <w:tc>
          <w:tcPr>
            <w:tcW w:w="7131" w:type="dxa"/>
          </w:tcPr>
          <w:p w14:paraId="58C93BF1"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Once the emergency vehicle passes, the TCS operations resume to normal state and the override is removed</w:t>
            </w:r>
          </w:p>
        </w:tc>
      </w:tr>
    </w:tbl>
    <w:p w14:paraId="105F4AFD" w14:textId="77777777" w:rsidR="001119E0" w:rsidRPr="005D62C3" w:rsidRDefault="00DE13CA" w:rsidP="002E515D">
      <w:pPr>
        <w:jc w:val="center"/>
        <w:rPr>
          <w:i/>
          <w:iCs/>
        </w:rPr>
      </w:pPr>
      <w:r>
        <w:rPr>
          <w:i/>
          <w:iCs/>
        </w:rPr>
        <w:t>Table 2 – SRS for EVAS Behavior</w:t>
      </w:r>
    </w:p>
    <w:tbl>
      <w:tblPr>
        <w:tblStyle w:val="PlainTable5"/>
        <w:tblW w:w="0" w:type="auto"/>
        <w:tblLook w:val="04A0" w:firstRow="1" w:lastRow="0" w:firstColumn="1" w:lastColumn="0" w:noHBand="0" w:noVBand="1"/>
      </w:tblPr>
      <w:tblGrid>
        <w:gridCol w:w="2263"/>
        <w:gridCol w:w="7131"/>
      </w:tblGrid>
      <w:tr w:rsidR="00DE13CA" w14:paraId="6915FB30"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32CC89F4" w14:textId="77777777" w:rsidR="00DE13CA" w:rsidRDefault="00DE13CA" w:rsidP="00F96B0A"/>
        </w:tc>
        <w:tc>
          <w:tcPr>
            <w:tcW w:w="7131" w:type="dxa"/>
          </w:tcPr>
          <w:p w14:paraId="6BD51866"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Pedestrian</w:t>
            </w:r>
            <w:r w:rsidRPr="006611AD">
              <w:t xml:space="preserve"> </w:t>
            </w:r>
            <w:r>
              <w:t>Control</w:t>
            </w:r>
            <w:r w:rsidRPr="006611AD">
              <w:t>/SRS</w:t>
            </w:r>
            <w:r>
              <w:t>/1.3</w:t>
            </w:r>
          </w:p>
        </w:tc>
      </w:tr>
      <w:tr w:rsidR="00DE13CA" w14:paraId="07644540"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523D47" w14:textId="77777777" w:rsidR="00DE13CA" w:rsidRDefault="00DE13CA" w:rsidP="00F96B0A">
            <w:pPr>
              <w:jc w:val="left"/>
              <w:rPr>
                <w:i w:val="0"/>
                <w:iCs w:val="0"/>
              </w:rPr>
            </w:pPr>
            <w:r>
              <w:rPr>
                <w:i w:val="0"/>
                <w:iCs w:val="0"/>
              </w:rPr>
              <w:t>Function</w:t>
            </w:r>
          </w:p>
        </w:tc>
        <w:tc>
          <w:tcPr>
            <w:tcW w:w="7131" w:type="dxa"/>
          </w:tcPr>
          <w:p w14:paraId="6D05824A"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Stop traffic to enable pedestrian to cross the road</w:t>
            </w:r>
          </w:p>
        </w:tc>
      </w:tr>
      <w:tr w:rsidR="00DE13CA" w14:paraId="1CCAEAE3"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CC15F2D" w14:textId="77777777" w:rsidR="00DE13CA" w:rsidRPr="006611AD" w:rsidRDefault="00DE13CA" w:rsidP="00F96B0A">
            <w:pPr>
              <w:jc w:val="left"/>
              <w:rPr>
                <w:i w:val="0"/>
                <w:iCs w:val="0"/>
              </w:rPr>
            </w:pPr>
            <w:r>
              <w:rPr>
                <w:i w:val="0"/>
                <w:iCs w:val="0"/>
              </w:rPr>
              <w:t>Description</w:t>
            </w:r>
          </w:p>
        </w:tc>
        <w:tc>
          <w:tcPr>
            <w:tcW w:w="7131" w:type="dxa"/>
          </w:tcPr>
          <w:p w14:paraId="116CFA4C"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When a pedestrian presses the traffic button, the TCS will need to determine when to stop the traffic flow so that the pedestrian can cross the road safely</w:t>
            </w:r>
          </w:p>
        </w:tc>
      </w:tr>
      <w:tr w:rsidR="00DE13CA" w14:paraId="60867DE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A1BF90" w14:textId="77777777" w:rsidR="00DE13CA" w:rsidRPr="006611AD" w:rsidRDefault="00DE13CA" w:rsidP="00F96B0A">
            <w:pPr>
              <w:jc w:val="left"/>
              <w:rPr>
                <w:i w:val="0"/>
                <w:iCs w:val="0"/>
              </w:rPr>
            </w:pPr>
            <w:r>
              <w:rPr>
                <w:i w:val="0"/>
                <w:iCs w:val="0"/>
              </w:rPr>
              <w:t>Inputs</w:t>
            </w:r>
          </w:p>
        </w:tc>
        <w:tc>
          <w:tcPr>
            <w:tcW w:w="7131" w:type="dxa"/>
          </w:tcPr>
          <w:p w14:paraId="6B3EBA85"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Data from pedestrian button</w:t>
            </w:r>
          </w:p>
        </w:tc>
      </w:tr>
      <w:tr w:rsidR="00DE13CA" w14:paraId="0365AF1B"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298A484" w14:textId="77777777" w:rsidR="00DE13CA" w:rsidRPr="006611AD" w:rsidRDefault="00DE13CA" w:rsidP="00F96B0A">
            <w:pPr>
              <w:jc w:val="left"/>
              <w:rPr>
                <w:i w:val="0"/>
                <w:iCs w:val="0"/>
              </w:rPr>
            </w:pPr>
            <w:r>
              <w:rPr>
                <w:i w:val="0"/>
                <w:iCs w:val="0"/>
              </w:rPr>
              <w:t>Processing</w:t>
            </w:r>
          </w:p>
        </w:tc>
        <w:tc>
          <w:tcPr>
            <w:tcW w:w="7131" w:type="dxa"/>
          </w:tcPr>
          <w:p w14:paraId="54EC2C20"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On receiving a signal from the pedestrian button, the TCS will calculate based on the traffic density when to change the lane to red and pedestrian to green</w:t>
            </w:r>
          </w:p>
        </w:tc>
      </w:tr>
      <w:tr w:rsidR="00DE13CA" w14:paraId="4EA45FE7"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FB4C5D" w14:textId="77777777" w:rsidR="00DE13CA" w:rsidRPr="006611AD" w:rsidRDefault="00DE13CA" w:rsidP="00F96B0A">
            <w:pPr>
              <w:jc w:val="left"/>
            </w:pPr>
            <w:r>
              <w:rPr>
                <w:i w:val="0"/>
                <w:iCs w:val="0"/>
              </w:rPr>
              <w:t>Outputs</w:t>
            </w:r>
          </w:p>
        </w:tc>
        <w:tc>
          <w:tcPr>
            <w:tcW w:w="7131" w:type="dxa"/>
          </w:tcPr>
          <w:p w14:paraId="39AD7669"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Lane signal turns red and pedestrian signal turns green</w:t>
            </w:r>
          </w:p>
        </w:tc>
      </w:tr>
      <w:tr w:rsidR="00DE13CA" w14:paraId="4ED0692E"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12FFFEE2" w14:textId="77777777" w:rsidR="00DE13CA" w:rsidRPr="006611AD" w:rsidRDefault="00DE13CA" w:rsidP="00F96B0A">
            <w:pPr>
              <w:jc w:val="left"/>
              <w:rPr>
                <w:i w:val="0"/>
                <w:iCs w:val="0"/>
              </w:rPr>
            </w:pPr>
            <w:r>
              <w:rPr>
                <w:i w:val="0"/>
                <w:iCs w:val="0"/>
              </w:rPr>
              <w:t>Pre-Condition</w:t>
            </w:r>
          </w:p>
        </w:tc>
        <w:tc>
          <w:tcPr>
            <w:tcW w:w="7131" w:type="dxa"/>
          </w:tcPr>
          <w:p w14:paraId="01E1CF0A"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EVAS should not have overridden the TCS</w:t>
            </w:r>
          </w:p>
        </w:tc>
      </w:tr>
      <w:tr w:rsidR="00DE13CA" w14:paraId="33C46AC2"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5FEC8C" w14:textId="77777777" w:rsidR="00DE13CA" w:rsidRPr="006611AD" w:rsidRDefault="00DE13CA" w:rsidP="00F96B0A">
            <w:pPr>
              <w:jc w:val="left"/>
              <w:rPr>
                <w:i w:val="0"/>
                <w:iCs w:val="0"/>
              </w:rPr>
            </w:pPr>
            <w:r>
              <w:rPr>
                <w:i w:val="0"/>
                <w:iCs w:val="0"/>
              </w:rPr>
              <w:t>Post-Condition</w:t>
            </w:r>
          </w:p>
        </w:tc>
        <w:tc>
          <w:tcPr>
            <w:tcW w:w="7131" w:type="dxa"/>
          </w:tcPr>
          <w:p w14:paraId="77027160"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After a fixed time, interval changes the pedestrian signal to red and resume normal flow of traffic</w:t>
            </w:r>
          </w:p>
        </w:tc>
      </w:tr>
    </w:tbl>
    <w:p w14:paraId="11406A1F" w14:textId="77777777" w:rsidR="00DE13CA" w:rsidRDefault="00DE13CA" w:rsidP="00DE13CA">
      <w:pPr>
        <w:jc w:val="center"/>
        <w:rPr>
          <w:i/>
          <w:iCs/>
        </w:rPr>
      </w:pPr>
      <w:r>
        <w:rPr>
          <w:i/>
          <w:iCs/>
        </w:rPr>
        <w:t>Table 3 – SRS for Pedestrian Control</w:t>
      </w:r>
    </w:p>
    <w:p w14:paraId="6F33F256" w14:textId="77777777" w:rsidR="00DE13CA" w:rsidRDefault="00DE13CA" w:rsidP="00DE13CA">
      <w:r>
        <w:t xml:space="preserve">The following are the Functional Requirements </w:t>
      </w:r>
      <w:r w:rsidR="0070542A">
        <w:t xml:space="preserve">Specification </w:t>
      </w:r>
      <w:r>
        <w:t>of the TCS written in natural language:</w:t>
      </w:r>
    </w:p>
    <w:p w14:paraId="36E4CD98" w14:textId="77777777" w:rsidR="00DE13CA" w:rsidRDefault="00DE13CA" w:rsidP="00DE13CA">
      <w:r>
        <w:t>2.1 The TCS shall store the traffic data from the road sensors and traffic cameras in MUMPS database by using M language so that it can be stored safely in DCC’s secure data center.</w:t>
      </w:r>
    </w:p>
    <w:p w14:paraId="02B01FE8" w14:textId="77777777" w:rsidR="00DE13CA" w:rsidRDefault="00DE13CA" w:rsidP="00DE13CA">
      <w:r>
        <w:t>2.2 The TCS shall timestamp all the data collected in order to abide by the legal regulations.</w:t>
      </w:r>
    </w:p>
    <w:p w14:paraId="39C4B909" w14:textId="77777777" w:rsidR="00DE13CA" w:rsidRPr="006611AD" w:rsidRDefault="00DE13CA" w:rsidP="00DE13CA">
      <w:r>
        <w:t>3.1 The road sensors shall be programmed in C/C++ so that the array memories between 16K and 32K size can be used.</w:t>
      </w:r>
    </w:p>
    <w:p w14:paraId="4AFB5920" w14:textId="77777777" w:rsidR="003B3B02" w:rsidRDefault="003B3B02" w:rsidP="003B3B02">
      <w:pPr>
        <w:pStyle w:val="Heading2"/>
      </w:pPr>
      <w:bookmarkStart w:id="11" w:name="_Toc25705448"/>
      <w:r>
        <w:t>Analysis</w:t>
      </w:r>
      <w:bookmarkEnd w:id="11"/>
    </w:p>
    <w:p w14:paraId="2796FCB7" w14:textId="77777777" w:rsidR="003E6308" w:rsidRDefault="006E1B6F" w:rsidP="00BD106E">
      <w:pPr>
        <w:jc w:val="both"/>
      </w:pPr>
      <w:r>
        <w:t xml:space="preserve">Requirement analysis is the stage where </w:t>
      </w:r>
      <w:r w:rsidR="00262591">
        <w:t>the software team</w:t>
      </w:r>
      <w:r>
        <w:t xml:space="preserve"> determine</w:t>
      </w:r>
      <w:r w:rsidR="00DE13CA">
        <w:t>s</w:t>
      </w:r>
      <w:r>
        <w:t xml:space="preserve"> </w:t>
      </w:r>
      <w:r w:rsidR="00262591">
        <w:t>if</w:t>
      </w:r>
      <w:r>
        <w:t xml:space="preserve"> the stated requirements for the TCS are incomplete, ambiguous or contradictory. If any are identified, then these are clarified before proceeding further </w:t>
      </w:r>
      <w:r>
        <w:fldChar w:fldCharType="begin"/>
      </w:r>
      <w:r>
        <w:instrText xml:space="preserve"> ADDIN ZOTERO_ITEM CSL_CITATION {"citationID":"iw1RddXm","properties":{"formattedCitation":"({\\i{}Requirement Analysis Techniques}, no date)","plainCitation":"(Requirement Analysis Techniques, no date)","noteIndex":0},"citationItems":[{"id":92,"uris":["http://zotero.org/users/6159635/items/X2HE66KR"],"uri":["http://zotero.org/users/6159635/items/X2HE66KR"],"itemData":{"id":92,"type":"webpage","title":"Requirement Analysis Techniques","URL":"https://www.visual-paradigm.com/guide/requirements-gathering/requirement-analysis-techniques/","accessed":{"date-parts":[["2019",11,22]]}}}],"schema":"https://github.com/citation-style-language/schema/raw/master/csl-citation.json"} </w:instrText>
      </w:r>
      <w:r>
        <w:fldChar w:fldCharType="separate"/>
      </w:r>
      <w:r w:rsidRPr="006E1B6F">
        <w:rPr>
          <w:rFonts w:ascii="Calibri Light" w:cs="Calibri Light"/>
          <w:color w:val="808080"/>
          <w:lang w:val="en-GB"/>
        </w:rPr>
        <w:t>(</w:t>
      </w:r>
      <w:r w:rsidRPr="006E1B6F">
        <w:rPr>
          <w:rFonts w:ascii="Calibri Light" w:cs="Calibri Light"/>
          <w:i/>
          <w:iCs/>
          <w:color w:val="808080"/>
          <w:lang w:val="en-GB"/>
        </w:rPr>
        <w:t>Requirement Analysis Techniques</w:t>
      </w:r>
      <w:r w:rsidRPr="006E1B6F">
        <w:rPr>
          <w:rFonts w:ascii="Calibri Light" w:cs="Calibri Light"/>
          <w:color w:val="808080"/>
          <w:lang w:val="en-GB"/>
        </w:rPr>
        <w:t>, no date)</w:t>
      </w:r>
      <w:r>
        <w:fldChar w:fldCharType="end"/>
      </w:r>
      <w:r>
        <w:t>.</w:t>
      </w:r>
    </w:p>
    <w:p w14:paraId="6669B505" w14:textId="77777777" w:rsidR="003B3B02" w:rsidRDefault="003B3B02" w:rsidP="003B3B02">
      <w:pPr>
        <w:pStyle w:val="Heading2"/>
      </w:pPr>
      <w:bookmarkStart w:id="12" w:name="_Toc25705449"/>
      <w:r>
        <w:t>Validation</w:t>
      </w:r>
      <w:bookmarkEnd w:id="12"/>
    </w:p>
    <w:p w14:paraId="00527808" w14:textId="77777777" w:rsidR="00846019" w:rsidRDefault="00A434CE" w:rsidP="00BD106E">
      <w:pPr>
        <w:jc w:val="both"/>
      </w:pPr>
      <w:r>
        <w:t xml:space="preserve">Validation forms a crucial part of the Requirements Engineering Process. This stage is used to confirm that the TCS requirements gathered so far and analyzed is what DCC actually wants. If the project is delivered without passing through the validation stage and it contained any kind or requirement </w:t>
      </w:r>
      <w:r w:rsidR="00615B78">
        <w:t>errors,</w:t>
      </w:r>
      <w:r>
        <w:t xml:space="preserve"> then the cost of fixing this may be 100 times more than fixing an</w:t>
      </w:r>
      <w:r w:rsidR="00615B78">
        <w:t>y</w:t>
      </w:r>
      <w:r>
        <w:t xml:space="preserve"> implementation error</w:t>
      </w:r>
      <w:r w:rsidR="00615B78">
        <w:t>s</w:t>
      </w:r>
      <w:r w:rsidR="00930F0A">
        <w:t xml:space="preserve"> </w:t>
      </w:r>
      <w:r w:rsidR="00930F0A">
        <w:fldChar w:fldCharType="begin"/>
      </w:r>
      <w:r w:rsidR="00930F0A">
        <w:instrText xml:space="preserve"> ADDIN ZOTERO_ITEM CSL_CITATION {"citationID":"NugUlI6q","properties":{"formattedCitation":"(Sommerville, 2016)","plainCitation":"(Sommerville, 2016)","noteIndex":0},"citationItems":[{"id":94,"uris":["http://zotero.org/users/6159635/items/JKJ72TP5"],"uri":["http://zotero.org/users/6159635/items/JKJ72TP5"],"itemData":{"id":94,"type":"book","title":"Software Engineering, Global Edition","publisher":"Pearson Higher Ed","number-of-pages":"811","source":"Google Books","abstract":"For courses in computer science and software engineering The Fundamental Practice of Software EngineeringSoftware Engineering introduces students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manner.The Tenth Edition contains new information that highlights various technological updates of recent years, providing students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live.","ISBN":"978-1-292-09614-8","note":"Google-Books-ID: W_LjCwAAQBAJ","language":"en","author":[{"family":"Sommerville","given":"Ian"}],"issued":{"date-parts":[["2016",3,28]]}}}],"schema":"https://github.com/citation-style-language/schema/raw/master/csl-citation.json"} </w:instrText>
      </w:r>
      <w:r w:rsidR="00930F0A">
        <w:fldChar w:fldCharType="separate"/>
      </w:r>
      <w:r w:rsidR="00930F0A">
        <w:rPr>
          <w:noProof/>
        </w:rPr>
        <w:t>(Sommerville, 2016)</w:t>
      </w:r>
      <w:r w:rsidR="00930F0A">
        <w:fldChar w:fldCharType="end"/>
      </w:r>
      <w:r>
        <w:t>.</w:t>
      </w:r>
      <w:r w:rsidR="00846019">
        <w:t xml:space="preserve"> Validation is done by checking the following parameters of the TCS:</w:t>
      </w:r>
    </w:p>
    <w:p w14:paraId="76D37E01" w14:textId="77777777" w:rsidR="002E515D" w:rsidRDefault="002E515D" w:rsidP="00BD106E">
      <w:pPr>
        <w:jc w:val="both"/>
      </w:pPr>
    </w:p>
    <w:p w14:paraId="2A95E7EC" w14:textId="77777777" w:rsidR="006E1B6F" w:rsidRDefault="00846019" w:rsidP="00846019">
      <w:pPr>
        <w:pStyle w:val="ListParagraph"/>
        <w:numPr>
          <w:ilvl w:val="0"/>
          <w:numId w:val="15"/>
        </w:numPr>
        <w:jc w:val="both"/>
      </w:pPr>
      <w:r>
        <w:lastRenderedPageBreak/>
        <w:t>Consistency</w:t>
      </w:r>
    </w:p>
    <w:p w14:paraId="53EF1ED3" w14:textId="77777777" w:rsidR="00846019" w:rsidRDefault="00846019" w:rsidP="00846019">
      <w:pPr>
        <w:pStyle w:val="ListParagraph"/>
        <w:numPr>
          <w:ilvl w:val="0"/>
          <w:numId w:val="15"/>
        </w:numPr>
        <w:jc w:val="both"/>
      </w:pPr>
      <w:r>
        <w:t>Completeness</w:t>
      </w:r>
    </w:p>
    <w:p w14:paraId="177E798B" w14:textId="77777777" w:rsidR="00846019" w:rsidRDefault="00846019" w:rsidP="00846019">
      <w:pPr>
        <w:pStyle w:val="ListParagraph"/>
        <w:numPr>
          <w:ilvl w:val="0"/>
          <w:numId w:val="15"/>
        </w:numPr>
        <w:jc w:val="both"/>
      </w:pPr>
      <w:r>
        <w:t>Realism</w:t>
      </w:r>
    </w:p>
    <w:p w14:paraId="6A098AC2" w14:textId="77777777" w:rsidR="00846019" w:rsidRDefault="00846019" w:rsidP="00846019">
      <w:pPr>
        <w:pStyle w:val="ListParagraph"/>
        <w:numPr>
          <w:ilvl w:val="0"/>
          <w:numId w:val="15"/>
        </w:numPr>
        <w:jc w:val="both"/>
      </w:pPr>
      <w:r>
        <w:t>Verifiability</w:t>
      </w:r>
    </w:p>
    <w:p w14:paraId="0B1D1656" w14:textId="77777777" w:rsidR="00846019" w:rsidRDefault="00846019" w:rsidP="00846019">
      <w:pPr>
        <w:pStyle w:val="ListParagraph"/>
        <w:numPr>
          <w:ilvl w:val="0"/>
          <w:numId w:val="15"/>
        </w:numPr>
        <w:jc w:val="both"/>
      </w:pPr>
      <w:r>
        <w:t>Validity</w:t>
      </w:r>
    </w:p>
    <w:p w14:paraId="75EE9D42" w14:textId="77777777" w:rsidR="004E5B55" w:rsidRDefault="00BC1A71" w:rsidP="00BD106E">
      <w:pPr>
        <w:jc w:val="both"/>
      </w:pPr>
      <w:r>
        <w:t>The requirements of the TCS are validated through requirement reviews which is a systemic manual analysis of the requirements.</w:t>
      </w:r>
      <w:r w:rsidR="003712AC">
        <w:t xml:space="preserve"> </w:t>
      </w:r>
      <w:r w:rsidR="003F36E5">
        <w:t xml:space="preserve">The reviews will include both </w:t>
      </w:r>
      <w:r w:rsidR="002B5111">
        <w:t>the software development</w:t>
      </w:r>
      <w:r w:rsidR="003F36E5">
        <w:t xml:space="preserve"> team and DCC.</w:t>
      </w:r>
    </w:p>
    <w:p w14:paraId="5E13D9C5" w14:textId="77777777" w:rsidR="006E1B6F" w:rsidRDefault="003B3B02" w:rsidP="00DE13CA">
      <w:pPr>
        <w:pStyle w:val="Heading2"/>
      </w:pPr>
      <w:bookmarkStart w:id="13" w:name="_Toc25705450"/>
      <w:r>
        <w:t>Management</w:t>
      </w:r>
      <w:bookmarkEnd w:id="13"/>
    </w:p>
    <w:p w14:paraId="3A9650E1" w14:textId="77777777" w:rsidR="00C079DB" w:rsidRDefault="00C079DB" w:rsidP="00BD106E">
      <w:pPr>
        <w:jc w:val="both"/>
      </w:pPr>
      <w:r>
        <w:t xml:space="preserve">Changes in requirements will need to be accommodated into the process throughout the SDLC. Changes initiated during the early stages of the SDLC are always easier to implement than those which come up towards the end. This is where Requirements Management plays a crucial role. By having a set of procedures to tackle changes in requirement will make it easier to implement the changes. </w:t>
      </w:r>
    </w:p>
    <w:p w14:paraId="33A99A4F" w14:textId="77777777" w:rsidR="000F5901" w:rsidRDefault="00C079DB" w:rsidP="00BD106E">
      <w:pPr>
        <w:jc w:val="both"/>
      </w:pPr>
      <w:r>
        <w:t>The software development team will keep a track of all the requirements put forward by DCC and its dependencies. This will help understand the relationships between the various requirements and processes. In case DCC updates their requirements</w:t>
      </w:r>
      <w:r w:rsidR="0032374C">
        <w:t xml:space="preserve"> </w:t>
      </w:r>
      <w:r>
        <w:t>o</w:t>
      </w:r>
      <w:r w:rsidR="0032374C">
        <w:t>r</w:t>
      </w:r>
      <w:r>
        <w:t xml:space="preserve"> modifies any existing ones</w:t>
      </w:r>
      <w:r w:rsidR="0032374C">
        <w:t xml:space="preserve"> during the course of the SDLC,</w:t>
      </w:r>
      <w:r>
        <w:t xml:space="preserve"> then the team will be able to assess the cost estimate and impact easily.</w:t>
      </w:r>
    </w:p>
    <w:p w14:paraId="0C91A8FC" w14:textId="77777777" w:rsidR="004127EF" w:rsidRDefault="000F5901" w:rsidP="000F5901">
      <w:pPr>
        <w:jc w:val="both"/>
      </w:pPr>
      <w:r>
        <w:t>In whole, the requirements gathered will help get a clear understanding of the system to be developed and what is expected out of it before we start to build it.</w:t>
      </w:r>
    </w:p>
    <w:p w14:paraId="4B0C8EAF" w14:textId="77777777" w:rsidR="004127EF" w:rsidRDefault="004127EF" w:rsidP="00364C25"/>
    <w:p w14:paraId="3BCA9FD3" w14:textId="77777777" w:rsidR="001119E0" w:rsidRDefault="001119E0" w:rsidP="00364C25"/>
    <w:p w14:paraId="676229BB" w14:textId="77777777" w:rsidR="009447F3" w:rsidRDefault="009447F3" w:rsidP="00364C25"/>
    <w:p w14:paraId="3BE7E119" w14:textId="77777777" w:rsidR="009447F3" w:rsidRDefault="009447F3" w:rsidP="00364C25"/>
    <w:p w14:paraId="49B340B7" w14:textId="77777777" w:rsidR="009447F3" w:rsidRDefault="009447F3" w:rsidP="00364C25"/>
    <w:p w14:paraId="7CC69501" w14:textId="77777777" w:rsidR="009447F3" w:rsidRDefault="009447F3" w:rsidP="00364C25"/>
    <w:p w14:paraId="694F301C" w14:textId="77777777" w:rsidR="00305CB2" w:rsidRDefault="00305CB2" w:rsidP="00305CB2">
      <w:pPr>
        <w:pStyle w:val="Heading1"/>
        <w:rPr>
          <w:rStyle w:val="Emphasis"/>
        </w:rPr>
      </w:pPr>
      <w:bookmarkStart w:id="14" w:name="_Toc25705451"/>
      <w:r>
        <w:rPr>
          <w:rStyle w:val="Emphasis"/>
        </w:rPr>
        <w:lastRenderedPageBreak/>
        <w:t>Design</w:t>
      </w:r>
      <w:bookmarkEnd w:id="14"/>
    </w:p>
    <w:p w14:paraId="1DF59FFB" w14:textId="77777777" w:rsidR="00763BC2" w:rsidRPr="00763BC2" w:rsidRDefault="00763BC2" w:rsidP="003E0EBB">
      <w:pPr>
        <w:jc w:val="both"/>
      </w:pPr>
      <w:r>
        <w:t>Once the software requirements specifications document for the TCS is verified with the DCC and approved, the team will move to the design phase. The design stage uses the inputs from the SRS documents to design the software architecture of the TCS. The figure 2 shows the overview of the TCS architecture.</w:t>
      </w:r>
    </w:p>
    <w:p w14:paraId="730712AF" w14:textId="77777777" w:rsidR="00CD2FF0" w:rsidRDefault="003E0EBB" w:rsidP="00646A73">
      <w:pPr>
        <w:jc w:val="center"/>
      </w:pPr>
      <w:r>
        <w:rPr>
          <w:noProof/>
        </w:rPr>
        <w:drawing>
          <wp:inline distT="0" distB="0" distL="0" distR="0" wp14:anchorId="775CBBF8" wp14:editId="3BA41866">
            <wp:extent cx="5971540" cy="3383280"/>
            <wp:effectExtent l="0" t="0" r="0" b="0"/>
            <wp:docPr id="3" name="Picture 3" descr="TCS Design Architecture&#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71540" cy="3383280"/>
                    </a:xfrm>
                    <a:prstGeom prst="rect">
                      <a:avLst/>
                    </a:prstGeom>
                  </pic:spPr>
                </pic:pic>
              </a:graphicData>
            </a:graphic>
          </wp:inline>
        </w:drawing>
      </w:r>
    </w:p>
    <w:p w14:paraId="7164ADBF" w14:textId="77777777" w:rsidR="00646A73" w:rsidRDefault="00646A73" w:rsidP="00646A73">
      <w:pPr>
        <w:jc w:val="center"/>
        <w:rPr>
          <w:i/>
          <w:iCs/>
        </w:rPr>
      </w:pPr>
      <w:r>
        <w:rPr>
          <w:i/>
          <w:iCs/>
        </w:rPr>
        <w:t>Fig. 2 – TCS Design Architecture</w:t>
      </w:r>
    </w:p>
    <w:p w14:paraId="121A7337" w14:textId="53BD6313" w:rsidR="00C12EF1" w:rsidRDefault="003E0EBB" w:rsidP="00C46D64">
      <w:pPr>
        <w:jc w:val="both"/>
      </w:pPr>
      <w:r>
        <w:t xml:space="preserve">The figure 2 shows </w:t>
      </w:r>
      <w:r w:rsidR="00305FF9">
        <w:t>a</w:t>
      </w:r>
      <w:r>
        <w:t xml:space="preserve"> </w:t>
      </w:r>
      <w:r w:rsidR="00305FF9">
        <w:t>centralized TCS. Data from various sources are processed and the traffic managed based on the SCOOT algorithm. Th</w:t>
      </w:r>
      <w:r w:rsidR="00C46D64">
        <w:t>e entire</w:t>
      </w:r>
      <w:r w:rsidR="00305FF9">
        <w:t xml:space="preserve"> system can be monitored from the Traffic Control Room</w:t>
      </w:r>
      <w:r w:rsidR="0035504E">
        <w:t xml:space="preserve"> with live traffic data flowing in</w:t>
      </w:r>
      <w:r w:rsidR="00305FF9">
        <w:t>.</w:t>
      </w:r>
      <w:r w:rsidR="0035504E">
        <w:t xml:space="preserve"> The control room has access to manually override the TCS if needed.</w:t>
      </w:r>
      <w:r w:rsidR="00305FF9">
        <w:t xml:space="preserve"> </w:t>
      </w:r>
      <w:r w:rsidR="0035504E">
        <w:t xml:space="preserve">They can also access historical traffic data from the database by providing valid credentials. </w:t>
      </w:r>
      <w:r w:rsidR="00305FF9">
        <w:t>All the traffic data collected is time stamped and stored within the DCC’s Data Center</w:t>
      </w:r>
      <w:r w:rsidR="00C46D64">
        <w:t xml:space="preserve"> directly from the sensors</w:t>
      </w:r>
      <w:r w:rsidR="00305FF9">
        <w:t>.</w:t>
      </w:r>
      <w:r w:rsidR="00C46D64">
        <w:t xml:space="preserve"> This will avoid any kind of tampering</w:t>
      </w:r>
      <w:r w:rsidR="0035504E">
        <w:t xml:space="preserve"> with the data.</w:t>
      </w:r>
      <w:r w:rsidR="00305FF9">
        <w:t xml:space="preserve"> The EVAS is given the highest interrupt priority so that the TCS prioritizes them before other sources.</w:t>
      </w:r>
    </w:p>
    <w:p w14:paraId="238EBA74" w14:textId="77777777" w:rsidR="000637CC" w:rsidRDefault="000637CC" w:rsidP="00C46D64">
      <w:pPr>
        <w:jc w:val="both"/>
      </w:pPr>
    </w:p>
    <w:p w14:paraId="1BC2B4A3" w14:textId="77777777" w:rsidR="00C12EF1" w:rsidRDefault="00C12EF1" w:rsidP="00C46D64">
      <w:pPr>
        <w:jc w:val="both"/>
      </w:pPr>
    </w:p>
    <w:p w14:paraId="179898C6" w14:textId="77777777" w:rsidR="00BF521B" w:rsidRDefault="008C2FAD" w:rsidP="00BF521B">
      <w:pPr>
        <w:pStyle w:val="Heading2"/>
      </w:pPr>
      <w:bookmarkStart w:id="15" w:name="_Toc25705452"/>
      <w:r>
        <w:lastRenderedPageBreak/>
        <w:t xml:space="preserve">UML </w:t>
      </w:r>
      <w:r w:rsidR="006C5F4F">
        <w:t>–</w:t>
      </w:r>
      <w:r>
        <w:t xml:space="preserve"> </w:t>
      </w:r>
      <w:r w:rsidR="006C5F4F">
        <w:t>Class</w:t>
      </w:r>
      <w:r w:rsidR="00BF521B">
        <w:t xml:space="preserve"> Diagram</w:t>
      </w:r>
      <w:bookmarkEnd w:id="15"/>
    </w:p>
    <w:p w14:paraId="5429A950" w14:textId="77777777" w:rsidR="00BF521B" w:rsidRDefault="008C2FAD" w:rsidP="00BF521B">
      <w:pPr>
        <w:rPr>
          <w:rFonts w:eastAsia="Times New Roman" w:cstheme="minorHAnsi"/>
        </w:rPr>
      </w:pPr>
      <w:r w:rsidRPr="008C2FAD">
        <w:rPr>
          <w:rFonts w:cstheme="minorHAnsi"/>
        </w:rPr>
        <w:t xml:space="preserve">The class diagram is used to represent the attributes or classes of a system. Each class also shows the various methods used within it. </w:t>
      </w:r>
      <w:r w:rsidRPr="008C2FAD">
        <w:rPr>
          <w:rFonts w:eastAsia="Times New Roman" w:cstheme="minorHAnsi"/>
          <w:highlight w:val="white"/>
        </w:rPr>
        <w:t xml:space="preserve">The </w:t>
      </w:r>
      <w:r>
        <w:rPr>
          <w:rFonts w:eastAsia="Times New Roman" w:cstheme="minorHAnsi"/>
          <w:highlight w:val="white"/>
        </w:rPr>
        <w:t>TCS</w:t>
      </w:r>
      <w:r w:rsidRPr="008C2FAD">
        <w:rPr>
          <w:rFonts w:eastAsia="Times New Roman" w:cstheme="minorHAnsi"/>
          <w:highlight w:val="white"/>
        </w:rPr>
        <w:t xml:space="preserve"> comprises of the attributes like the</w:t>
      </w:r>
      <w:r w:rsidR="00F83EA9">
        <w:rPr>
          <w:rFonts w:eastAsia="Times New Roman" w:cstheme="minorHAnsi"/>
          <w:highlight w:val="white"/>
        </w:rPr>
        <w:t xml:space="preserve"> ‘DCC Traffic Control’</w:t>
      </w:r>
      <w:r>
        <w:rPr>
          <w:rFonts w:eastAsia="Times New Roman" w:cstheme="minorHAnsi"/>
          <w:highlight w:val="white"/>
        </w:rPr>
        <w:t xml:space="preserve">, </w:t>
      </w:r>
      <w:r w:rsidR="00040A0C">
        <w:rPr>
          <w:rFonts w:eastAsia="Times New Roman" w:cstheme="minorHAnsi"/>
          <w:highlight w:val="white"/>
        </w:rPr>
        <w:t>‘Permissions’, ‘Routes’, ‘Diversions’</w:t>
      </w:r>
      <w:r w:rsidRPr="008C2FAD">
        <w:rPr>
          <w:rFonts w:eastAsia="Times New Roman" w:cstheme="minorHAnsi"/>
          <w:highlight w:val="white"/>
        </w:rPr>
        <w:t xml:space="preserve"> </w:t>
      </w:r>
      <w:r w:rsidR="00040A0C">
        <w:rPr>
          <w:rFonts w:eastAsia="Times New Roman" w:cstheme="minorHAnsi"/>
          <w:highlight w:val="white"/>
        </w:rPr>
        <w:t>among</w:t>
      </w:r>
      <w:r w:rsidRPr="008C2FAD">
        <w:rPr>
          <w:rFonts w:eastAsia="Times New Roman" w:cstheme="minorHAnsi"/>
          <w:highlight w:val="white"/>
        </w:rPr>
        <w:t xml:space="preserve"> others.</w:t>
      </w:r>
    </w:p>
    <w:p w14:paraId="5D51438B" w14:textId="77777777" w:rsidR="002D152D" w:rsidRDefault="002D152D" w:rsidP="00EA1F2F">
      <w:pPr>
        <w:jc w:val="center"/>
        <w:rPr>
          <w:rFonts w:cstheme="minorHAnsi"/>
        </w:rPr>
      </w:pPr>
      <w:r>
        <w:rPr>
          <w:rFonts w:cstheme="minorHAnsi"/>
          <w:noProof/>
        </w:rPr>
        <w:drawing>
          <wp:inline distT="0" distB="0" distL="0" distR="0" wp14:anchorId="2148CBE9" wp14:editId="3EE41E7A">
            <wp:extent cx="5207000" cy="3887893"/>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png"/>
                    <pic:cNvPicPr/>
                  </pic:nvPicPr>
                  <pic:blipFill>
                    <a:blip r:embed="rId13">
                      <a:extLst>
                        <a:ext uri="{28A0092B-C50C-407E-A947-70E740481C1C}">
                          <a14:useLocalDpi xmlns:a14="http://schemas.microsoft.com/office/drawing/2010/main" val="0"/>
                        </a:ext>
                      </a:extLst>
                    </a:blip>
                    <a:stretch>
                      <a:fillRect/>
                    </a:stretch>
                  </pic:blipFill>
                  <pic:spPr>
                    <a:xfrm>
                      <a:off x="0" y="0"/>
                      <a:ext cx="5218920" cy="3896793"/>
                    </a:xfrm>
                    <a:prstGeom prst="rect">
                      <a:avLst/>
                    </a:prstGeom>
                  </pic:spPr>
                </pic:pic>
              </a:graphicData>
            </a:graphic>
          </wp:inline>
        </w:drawing>
      </w:r>
    </w:p>
    <w:p w14:paraId="11991167" w14:textId="5949FBB8" w:rsidR="002D152D" w:rsidRPr="000637CC" w:rsidRDefault="002D152D" w:rsidP="000637CC">
      <w:pPr>
        <w:jc w:val="center"/>
        <w:rPr>
          <w:i/>
          <w:iCs/>
        </w:rPr>
      </w:pPr>
      <w:r w:rsidRPr="000637CC">
        <w:rPr>
          <w:rFonts w:cstheme="minorHAnsi"/>
          <w:i/>
          <w:iCs/>
        </w:rPr>
        <w:t>Fig. 3 – Class Diagram</w:t>
      </w:r>
      <w:r w:rsidR="000637CC" w:rsidRPr="000637CC">
        <w:rPr>
          <w:rFonts w:cstheme="minorHAnsi"/>
          <w:i/>
          <w:iCs/>
        </w:rPr>
        <w:t xml:space="preserve"> </w:t>
      </w:r>
      <w:r w:rsidR="000637CC" w:rsidRPr="000637CC">
        <w:rPr>
          <w:i/>
          <w:iCs/>
        </w:rPr>
        <w:t>(refer Appendix 2 for UML diagram link)</w:t>
      </w:r>
    </w:p>
    <w:p w14:paraId="383D5118" w14:textId="77777777" w:rsidR="00AF2BD2" w:rsidRDefault="00504C6A" w:rsidP="00C46D64">
      <w:pPr>
        <w:jc w:val="both"/>
      </w:pPr>
      <w:r>
        <w:t>Figure 3 shows all the classes used in the TCS and their associations with each other. The Dublin Central Traffic Control class consists of the attributes like the Traffic Controller ID, name, description and its password. This class has methods which enable to add, edit, delete or search for a traffic controller in the system. The access to this class is managed by the Permissions class. The Permissions class manages methods which can add, edit, delete or search for users with permissions access. Each user is given an ID based on their role for managing permissions. This is done with the use of Role class.</w:t>
      </w:r>
      <w:r w:rsidR="001B6308">
        <w:t xml:space="preserve"> A new user is registered into the system by the User class. This class collects the user’s information to be stored in the database. All these classes together manage the user end of the TCS.</w:t>
      </w:r>
    </w:p>
    <w:p w14:paraId="235CD3CC" w14:textId="77777777" w:rsidR="001B6308" w:rsidRDefault="001B6308" w:rsidP="00C46D64">
      <w:pPr>
        <w:jc w:val="both"/>
      </w:pPr>
      <w:r>
        <w:t>The next set of classes is used to manage the traffic parameters. These include the Routes, Traffic, Length and Diversion classes. The Routes class manages all the route maps of the TCS. Traffic class manages the real time traffic data collected from the sensors and cameras. The Length class manages the duration of the traffic signal depending on the flow of the traffic across all the routes. Finally, the Diversions class can be used to manage diversions in traffic based on which the flow of the traffic can be adjusted.</w:t>
      </w:r>
    </w:p>
    <w:p w14:paraId="3B35F6ED" w14:textId="77777777" w:rsidR="006C5F4F" w:rsidRDefault="006C5F4F" w:rsidP="006C5F4F">
      <w:pPr>
        <w:pStyle w:val="Heading2"/>
      </w:pPr>
      <w:bookmarkStart w:id="16" w:name="_Toc25705453"/>
      <w:r>
        <w:lastRenderedPageBreak/>
        <w:t>UML – Use Case Diagram</w:t>
      </w:r>
      <w:bookmarkEnd w:id="16"/>
    </w:p>
    <w:p w14:paraId="204EB652" w14:textId="77777777" w:rsidR="006C5F4F" w:rsidRPr="006C5F4F" w:rsidRDefault="006C5F4F" w:rsidP="00B5395C">
      <w:pPr>
        <w:jc w:val="both"/>
      </w:pPr>
      <w:r>
        <w:t xml:space="preserve">The Use Case diagram shows how different types of users can access the TCS. There are primarily two types of users: admin and controller. Each kind of user has their own sets of permissions </w:t>
      </w:r>
      <w:r w:rsidR="00B5395C">
        <w:t>associated within the system. The admin is the top-level user who can mange everything including adding new controllers to the system, managing traffic routes and diversions. The controller on the other hand has limited access to the system like managing signal timings and searching the routes to view the density of the traffic. This is shown in figure 4.</w:t>
      </w:r>
    </w:p>
    <w:p w14:paraId="06B52190" w14:textId="77777777" w:rsidR="006C5F4F" w:rsidRDefault="00B5395C" w:rsidP="00C46D64">
      <w:pPr>
        <w:jc w:val="both"/>
      </w:pPr>
      <w:r>
        <w:rPr>
          <w:noProof/>
        </w:rPr>
        <w:drawing>
          <wp:inline distT="0" distB="0" distL="0" distR="0" wp14:anchorId="647BC18A" wp14:editId="7ABCC184">
            <wp:extent cx="5651500" cy="53975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png"/>
                    <pic:cNvPicPr/>
                  </pic:nvPicPr>
                  <pic:blipFill>
                    <a:blip r:embed="rId14">
                      <a:extLst>
                        <a:ext uri="{28A0092B-C50C-407E-A947-70E740481C1C}">
                          <a14:useLocalDpi xmlns:a14="http://schemas.microsoft.com/office/drawing/2010/main" val="0"/>
                        </a:ext>
                      </a:extLst>
                    </a:blip>
                    <a:stretch>
                      <a:fillRect/>
                    </a:stretch>
                  </pic:blipFill>
                  <pic:spPr>
                    <a:xfrm>
                      <a:off x="0" y="0"/>
                      <a:ext cx="5651500" cy="5397500"/>
                    </a:xfrm>
                    <a:prstGeom prst="rect">
                      <a:avLst/>
                    </a:prstGeom>
                  </pic:spPr>
                </pic:pic>
              </a:graphicData>
            </a:graphic>
          </wp:inline>
        </w:drawing>
      </w:r>
    </w:p>
    <w:p w14:paraId="6DD54682" w14:textId="05B817A3" w:rsidR="00B5395C" w:rsidRDefault="00B5395C" w:rsidP="000637CC">
      <w:pPr>
        <w:jc w:val="center"/>
        <w:rPr>
          <w:i/>
          <w:iCs/>
        </w:rPr>
      </w:pPr>
      <w:r w:rsidRPr="000637CC">
        <w:rPr>
          <w:i/>
          <w:iCs/>
        </w:rPr>
        <w:t>Fig. 4 – Use Case Diagram</w:t>
      </w:r>
      <w:r w:rsidR="000637CC" w:rsidRPr="000637CC">
        <w:rPr>
          <w:i/>
          <w:iCs/>
        </w:rPr>
        <w:t xml:space="preserve"> (refer Appendix 2 for UML diagram link)</w:t>
      </w:r>
    </w:p>
    <w:p w14:paraId="026F74A7" w14:textId="77777777" w:rsidR="004C0FDE" w:rsidRPr="000637CC" w:rsidRDefault="004C0FDE" w:rsidP="000637CC">
      <w:pPr>
        <w:jc w:val="center"/>
        <w:rPr>
          <w:i/>
          <w:iCs/>
        </w:rPr>
      </w:pPr>
    </w:p>
    <w:p w14:paraId="29FEE815" w14:textId="77777777" w:rsidR="00893357" w:rsidRDefault="00893357" w:rsidP="00893357">
      <w:pPr>
        <w:pStyle w:val="Heading2"/>
      </w:pPr>
      <w:bookmarkStart w:id="17" w:name="_Toc25705454"/>
      <w:r>
        <w:lastRenderedPageBreak/>
        <w:t>UML – Activity Diagram</w:t>
      </w:r>
      <w:bookmarkEnd w:id="17"/>
    </w:p>
    <w:p w14:paraId="331A3509" w14:textId="76F08F58" w:rsidR="00B5395C" w:rsidRDefault="00005B8E" w:rsidP="00F64CBE">
      <w:pPr>
        <w:jc w:val="both"/>
      </w:pPr>
      <w:r>
        <w:t>The Activity diagram shows the flow of various activities within the system. The flow can be sequential, branched or concurrent</w:t>
      </w:r>
      <w:r w:rsidR="00F64CBE">
        <w:t>. The figure 5 shows the Activity diagram for the TCS.</w:t>
      </w:r>
    </w:p>
    <w:p w14:paraId="0F717815" w14:textId="2CCA8E9D" w:rsidR="00F64CBE" w:rsidRDefault="0092459F" w:rsidP="00F64CBE">
      <w:pPr>
        <w:jc w:val="both"/>
      </w:pPr>
      <w:r>
        <w:rPr>
          <w:noProof/>
        </w:rPr>
        <w:drawing>
          <wp:inline distT="0" distB="0" distL="0" distR="0" wp14:anchorId="71CDEA95" wp14:editId="30B2EC14">
            <wp:extent cx="5748170" cy="4107583"/>
            <wp:effectExtent l="0" t="0" r="508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diagram-SE-CA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7670" cy="4150101"/>
                    </a:xfrm>
                    <a:prstGeom prst="rect">
                      <a:avLst/>
                    </a:prstGeom>
                  </pic:spPr>
                </pic:pic>
              </a:graphicData>
            </a:graphic>
          </wp:inline>
        </w:drawing>
      </w:r>
    </w:p>
    <w:p w14:paraId="0F1880FE" w14:textId="3080A010" w:rsidR="00F64CBE" w:rsidRPr="000637CC" w:rsidRDefault="00F64CBE" w:rsidP="000637CC">
      <w:pPr>
        <w:jc w:val="center"/>
        <w:rPr>
          <w:i/>
          <w:iCs/>
        </w:rPr>
      </w:pPr>
      <w:r w:rsidRPr="000637CC">
        <w:rPr>
          <w:i/>
          <w:iCs/>
        </w:rPr>
        <w:t>Fig. 5 – Activity Diagram</w:t>
      </w:r>
      <w:r w:rsidR="000637CC" w:rsidRPr="000637CC">
        <w:rPr>
          <w:i/>
          <w:iCs/>
        </w:rPr>
        <w:t xml:space="preserve"> (refer Appendix 2 for UML diagram link)</w:t>
      </w:r>
    </w:p>
    <w:p w14:paraId="3A194F10" w14:textId="7937EAAE" w:rsidR="00F64CBE" w:rsidRDefault="004C0FDE" w:rsidP="00F64CBE">
      <w:pPr>
        <w:jc w:val="both"/>
      </w:pPr>
      <w:r>
        <w:t>The activity diagram uses swim lane approach with all the actors in different lanes. The TCS lane is the central aspect to the entire system. It collects inputs from EVAS, pedestrian control, road sensors and DCC control room. The TCS system receives three levels of interrupt signal codes. The normal traffic management is given the least priority which is the default state of the system indicated in the ‘Normal Traffic Management State’ block. The pedestrian block gets medium priority. Whenever a pedestrian presses the button, a medium interrupt signal is sent to the TCS. This starts the countdown timer for the pedestrians to cross the road. Once the timer expires, the pedestrian system is set back to the idle state. Finally, the EVAS system is given the highest interrupt priority. This is managed by the emergency services directly</w:t>
      </w:r>
      <w:r w:rsidR="00966A1E">
        <w:t xml:space="preserve"> and can override the TCS. As long as the EVAS alert signal is active, the TCS control is overridden by EVAS system. Once the alert is cleared, the EVAS gets back to standby state allowing the TCS to return to normal functionality.</w:t>
      </w:r>
    </w:p>
    <w:p w14:paraId="199D4728" w14:textId="68AEBDA1" w:rsidR="00C12EF1" w:rsidRDefault="00E84C89" w:rsidP="00F64CBE">
      <w:pPr>
        <w:jc w:val="both"/>
      </w:pPr>
      <w:r>
        <w:t xml:space="preserve">The DCC Control Room has the access to the TCS system directly in case manual control is required. This requires special access and authorizations through a login page. </w:t>
      </w:r>
      <w:r w:rsidR="00EA4C76">
        <w:t>They can access the DCC Data center which stores the timestamped traffic data from the sensors.</w:t>
      </w:r>
    </w:p>
    <w:p w14:paraId="41BF9582" w14:textId="77777777" w:rsidR="00C2062A" w:rsidRDefault="00C2062A" w:rsidP="00C2062A">
      <w:pPr>
        <w:pStyle w:val="Heading2"/>
      </w:pPr>
      <w:bookmarkStart w:id="18" w:name="_Toc25705455"/>
      <w:r>
        <w:lastRenderedPageBreak/>
        <w:t>UML – Sequence Diagram</w:t>
      </w:r>
      <w:bookmarkEnd w:id="18"/>
    </w:p>
    <w:p w14:paraId="6DD77D1B" w14:textId="77777777" w:rsidR="00C2062A" w:rsidRDefault="000C4F0E" w:rsidP="00F64CBE">
      <w:pPr>
        <w:jc w:val="both"/>
      </w:pPr>
      <w:r>
        <w:t>The Sequence diagram is an interaction diagram which shows the interactive behavior of the system in a sequential order. Figure 6 shows the Sequence Diagram of the TCS.</w:t>
      </w:r>
    </w:p>
    <w:p w14:paraId="7EE76FB0" w14:textId="77777777" w:rsidR="000C4F0E" w:rsidRDefault="000C4F0E" w:rsidP="00F64CBE">
      <w:pPr>
        <w:jc w:val="both"/>
      </w:pPr>
      <w:r>
        <w:rPr>
          <w:noProof/>
        </w:rPr>
        <w:drawing>
          <wp:inline distT="0" distB="0" distL="0" distR="0" wp14:anchorId="3658F052" wp14:editId="0D084DF0">
            <wp:extent cx="5715000" cy="43942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4394200"/>
                    </a:xfrm>
                    <a:prstGeom prst="rect">
                      <a:avLst/>
                    </a:prstGeom>
                  </pic:spPr>
                </pic:pic>
              </a:graphicData>
            </a:graphic>
          </wp:inline>
        </w:drawing>
      </w:r>
    </w:p>
    <w:p w14:paraId="0FB4AEF2" w14:textId="08C8A26B" w:rsidR="000C4F0E" w:rsidRPr="000637CC" w:rsidRDefault="000C4F0E" w:rsidP="000637CC">
      <w:pPr>
        <w:jc w:val="center"/>
        <w:rPr>
          <w:i/>
          <w:iCs/>
        </w:rPr>
      </w:pPr>
      <w:r w:rsidRPr="000637CC">
        <w:rPr>
          <w:i/>
          <w:iCs/>
        </w:rPr>
        <w:t>Fig. 6 – Sequence Diagram</w:t>
      </w:r>
      <w:r w:rsidR="000637CC" w:rsidRPr="000637CC">
        <w:rPr>
          <w:i/>
          <w:iCs/>
        </w:rPr>
        <w:t xml:space="preserve"> (refer Appendix 2 for UML diagram link)</w:t>
      </w:r>
    </w:p>
    <w:p w14:paraId="21A84512" w14:textId="77777777" w:rsidR="000C4F0E" w:rsidRDefault="004B5994" w:rsidP="00F64CBE">
      <w:pPr>
        <w:jc w:val="both"/>
      </w:pPr>
      <w:r>
        <w:t>The Sequence diagram shows how the Admin accesses the system. He is first taken to the login page. On successfully logging in the admin is verified across the DCC database. Based on the admin privileges, a session is created for the user. In case the user is unable to login to the system the they will be directed to the forgot password page where they will need to answer the security question. On successfully validating the security questions, an email will be sent to reset the password</w:t>
      </w:r>
      <w:r w:rsidR="006F7CA6">
        <w:t>.</w:t>
      </w:r>
    </w:p>
    <w:p w14:paraId="4F6E7E22" w14:textId="77777777" w:rsidR="00C12EF1" w:rsidRDefault="00C12EF1" w:rsidP="00F64CBE">
      <w:pPr>
        <w:jc w:val="both"/>
      </w:pPr>
    </w:p>
    <w:p w14:paraId="5CE9B9D6" w14:textId="77777777" w:rsidR="00C12EF1" w:rsidRDefault="00C12EF1" w:rsidP="00F64CBE">
      <w:pPr>
        <w:jc w:val="both"/>
      </w:pPr>
    </w:p>
    <w:p w14:paraId="0D8B3EA1" w14:textId="77777777" w:rsidR="00C12EF1" w:rsidRDefault="00C12EF1" w:rsidP="00F64CBE">
      <w:pPr>
        <w:jc w:val="both"/>
      </w:pPr>
    </w:p>
    <w:p w14:paraId="31EE71F1" w14:textId="77777777" w:rsidR="00C12EF1" w:rsidRDefault="00C12EF1" w:rsidP="00F64CBE">
      <w:pPr>
        <w:jc w:val="both"/>
      </w:pPr>
    </w:p>
    <w:p w14:paraId="23960105" w14:textId="77777777" w:rsidR="00902736" w:rsidRDefault="00902736" w:rsidP="00902736">
      <w:pPr>
        <w:pStyle w:val="Heading2"/>
      </w:pPr>
      <w:bookmarkStart w:id="19" w:name="_Toc25705456"/>
      <w:r>
        <w:lastRenderedPageBreak/>
        <w:t>Justification</w:t>
      </w:r>
      <w:bookmarkEnd w:id="19"/>
    </w:p>
    <w:p w14:paraId="4CB1E7D2" w14:textId="77777777" w:rsidR="00902736" w:rsidRPr="00902736" w:rsidRDefault="00902736" w:rsidP="00902736"/>
    <w:p w14:paraId="6017364F" w14:textId="77777777" w:rsidR="001B6734" w:rsidRPr="00B5395C" w:rsidRDefault="001B6734" w:rsidP="00F64CBE">
      <w:pPr>
        <w:jc w:val="both"/>
      </w:pPr>
    </w:p>
    <w:p w14:paraId="758B586D" w14:textId="77777777" w:rsidR="005D7C1F" w:rsidRDefault="005D7C1F" w:rsidP="005D7C1F"/>
    <w:p w14:paraId="7DCC44BB" w14:textId="77777777" w:rsidR="00C12EF1" w:rsidRDefault="00C12EF1" w:rsidP="005D7C1F"/>
    <w:p w14:paraId="2075B2F2" w14:textId="77777777" w:rsidR="00C12EF1" w:rsidRDefault="00C12EF1" w:rsidP="005D7C1F"/>
    <w:p w14:paraId="5E5EAEE0" w14:textId="77777777" w:rsidR="00C12EF1" w:rsidRDefault="00C12EF1" w:rsidP="005D7C1F"/>
    <w:p w14:paraId="7167B3B8" w14:textId="77777777" w:rsidR="00C12EF1" w:rsidRDefault="00C12EF1" w:rsidP="005D7C1F"/>
    <w:p w14:paraId="32668CB6" w14:textId="77777777" w:rsidR="00C12EF1" w:rsidRDefault="00C12EF1" w:rsidP="005D7C1F"/>
    <w:p w14:paraId="2330E721" w14:textId="77777777" w:rsidR="00C12EF1" w:rsidRDefault="00C12EF1" w:rsidP="005D7C1F"/>
    <w:p w14:paraId="261F9BA1" w14:textId="77777777" w:rsidR="00C12EF1" w:rsidRDefault="00C12EF1" w:rsidP="005D7C1F"/>
    <w:p w14:paraId="25A243A2" w14:textId="77777777" w:rsidR="00C12EF1" w:rsidRDefault="00C12EF1" w:rsidP="005D7C1F"/>
    <w:p w14:paraId="5D097704" w14:textId="77777777" w:rsidR="00C12EF1" w:rsidRDefault="00C12EF1" w:rsidP="005D7C1F"/>
    <w:p w14:paraId="4F27B423" w14:textId="77777777" w:rsidR="00C12EF1" w:rsidRDefault="00C12EF1" w:rsidP="005D7C1F"/>
    <w:p w14:paraId="41367AD5" w14:textId="77777777" w:rsidR="00C12EF1" w:rsidRDefault="00C12EF1" w:rsidP="005D7C1F"/>
    <w:p w14:paraId="6213083B" w14:textId="77777777" w:rsidR="00C12EF1" w:rsidRDefault="00C12EF1" w:rsidP="005D7C1F"/>
    <w:p w14:paraId="0F2FAAE2" w14:textId="77777777" w:rsidR="00C12EF1" w:rsidRDefault="00C12EF1" w:rsidP="005D7C1F"/>
    <w:p w14:paraId="32BB65B6" w14:textId="77777777" w:rsidR="00C12EF1" w:rsidRDefault="00C12EF1" w:rsidP="005D7C1F"/>
    <w:p w14:paraId="5A39C724" w14:textId="77777777" w:rsidR="00C12EF1" w:rsidRDefault="00C12EF1" w:rsidP="005D7C1F"/>
    <w:p w14:paraId="7599899D" w14:textId="77777777" w:rsidR="00C12EF1" w:rsidRDefault="00C12EF1" w:rsidP="005D7C1F"/>
    <w:p w14:paraId="1E414E90" w14:textId="77777777" w:rsidR="00C12EF1" w:rsidRDefault="00C12EF1" w:rsidP="005D7C1F"/>
    <w:p w14:paraId="4A6FADF9" w14:textId="77777777" w:rsidR="00C12EF1" w:rsidRDefault="00C12EF1" w:rsidP="005D7C1F"/>
    <w:p w14:paraId="3972041F" w14:textId="77777777" w:rsidR="00C12EF1" w:rsidRDefault="00C12EF1" w:rsidP="005D7C1F"/>
    <w:p w14:paraId="6614EADB" w14:textId="77777777" w:rsidR="00C12EF1" w:rsidRPr="005D7C1F" w:rsidRDefault="00C12EF1" w:rsidP="005D7C1F"/>
    <w:p w14:paraId="4B82CC58" w14:textId="77777777" w:rsidR="00305CB2" w:rsidRDefault="007A473F" w:rsidP="00305CB2">
      <w:pPr>
        <w:pStyle w:val="Heading1"/>
        <w:rPr>
          <w:rStyle w:val="Emphasis"/>
        </w:rPr>
      </w:pPr>
      <w:bookmarkStart w:id="20" w:name="_Toc25705457"/>
      <w:r>
        <w:rPr>
          <w:rStyle w:val="Emphasis"/>
        </w:rPr>
        <w:lastRenderedPageBreak/>
        <w:t xml:space="preserve">Test </w:t>
      </w:r>
      <w:r w:rsidR="009E4688">
        <w:rPr>
          <w:rStyle w:val="Emphasis"/>
        </w:rPr>
        <w:t>Cases</w:t>
      </w:r>
      <w:bookmarkEnd w:id="20"/>
    </w:p>
    <w:p w14:paraId="73E61E50" w14:textId="77777777" w:rsidR="007A473F" w:rsidRDefault="007A473F" w:rsidP="00F73B9A">
      <w:pPr>
        <w:jc w:val="both"/>
      </w:pPr>
      <w:r>
        <w:t>A Test Plan is used to test the TCS in various scenarios. These test cases help analyze the performance of the TCS before it is implemented. This helps provide a glimpse into the functionality of the system in live conditions. The table 4 shows five different test case scenarios for the TCS.</w:t>
      </w:r>
    </w:p>
    <w:tbl>
      <w:tblPr>
        <w:tblStyle w:val="a"/>
        <w:tblW w:w="9924"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8"/>
        <w:gridCol w:w="1418"/>
        <w:gridCol w:w="2409"/>
        <w:gridCol w:w="2268"/>
        <w:gridCol w:w="2410"/>
        <w:gridCol w:w="851"/>
      </w:tblGrid>
      <w:tr w:rsidR="002C415B" w:rsidRPr="007B5863" w14:paraId="23882C30" w14:textId="77777777" w:rsidTr="00F96B0A">
        <w:tc>
          <w:tcPr>
            <w:tcW w:w="568" w:type="dxa"/>
            <w:shd w:val="clear" w:color="auto" w:fill="auto"/>
            <w:tcMar>
              <w:top w:w="100" w:type="dxa"/>
              <w:left w:w="100" w:type="dxa"/>
              <w:bottom w:w="100" w:type="dxa"/>
              <w:right w:w="100" w:type="dxa"/>
            </w:tcMar>
          </w:tcPr>
          <w:p w14:paraId="5E25D4CD" w14:textId="77777777" w:rsidR="007A473F"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No</w:t>
            </w:r>
          </w:p>
        </w:tc>
        <w:tc>
          <w:tcPr>
            <w:tcW w:w="1418" w:type="dxa"/>
            <w:shd w:val="clear" w:color="auto" w:fill="auto"/>
            <w:tcMar>
              <w:top w:w="100" w:type="dxa"/>
              <w:left w:w="100" w:type="dxa"/>
              <w:bottom w:w="100" w:type="dxa"/>
              <w:right w:w="100" w:type="dxa"/>
            </w:tcMar>
          </w:tcPr>
          <w:p w14:paraId="6C61B27B" w14:textId="77777777" w:rsidR="007A473F" w:rsidRPr="00F96B0A" w:rsidRDefault="007A473F"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Test Case</w:t>
            </w:r>
          </w:p>
        </w:tc>
        <w:tc>
          <w:tcPr>
            <w:tcW w:w="2409" w:type="dxa"/>
            <w:shd w:val="clear" w:color="auto" w:fill="auto"/>
            <w:tcMar>
              <w:top w:w="100" w:type="dxa"/>
              <w:left w:w="100" w:type="dxa"/>
              <w:bottom w:w="100" w:type="dxa"/>
              <w:right w:w="100" w:type="dxa"/>
            </w:tcMar>
          </w:tcPr>
          <w:p w14:paraId="7B091C1B" w14:textId="77777777" w:rsidR="007A473F" w:rsidRPr="00F96B0A" w:rsidRDefault="00CC4B0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Scenario</w:t>
            </w:r>
          </w:p>
        </w:tc>
        <w:tc>
          <w:tcPr>
            <w:tcW w:w="2268" w:type="dxa"/>
            <w:shd w:val="clear" w:color="auto" w:fill="auto"/>
            <w:tcMar>
              <w:top w:w="100" w:type="dxa"/>
              <w:left w:w="100" w:type="dxa"/>
              <w:bottom w:w="100" w:type="dxa"/>
              <w:right w:w="100" w:type="dxa"/>
            </w:tcMar>
          </w:tcPr>
          <w:p w14:paraId="278828BA" w14:textId="77777777" w:rsidR="007A473F" w:rsidRPr="00F96B0A" w:rsidRDefault="007A473F"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Expected Result</w:t>
            </w:r>
          </w:p>
        </w:tc>
        <w:tc>
          <w:tcPr>
            <w:tcW w:w="2410" w:type="dxa"/>
            <w:shd w:val="clear" w:color="auto" w:fill="auto"/>
            <w:tcMar>
              <w:top w:w="100" w:type="dxa"/>
              <w:left w:w="100" w:type="dxa"/>
              <w:bottom w:w="100" w:type="dxa"/>
              <w:right w:w="100" w:type="dxa"/>
            </w:tcMar>
          </w:tcPr>
          <w:p w14:paraId="2D8F3738" w14:textId="77777777" w:rsidR="007A473F" w:rsidRPr="00F96B0A" w:rsidRDefault="002C415B"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 xml:space="preserve">End </w:t>
            </w:r>
            <w:r w:rsidR="007A473F" w:rsidRPr="00F96B0A">
              <w:rPr>
                <w:rFonts w:asciiTheme="minorHAnsi" w:hAnsiTheme="minorHAnsi" w:cstheme="minorHAnsi"/>
                <w:b/>
                <w:bCs/>
                <w:sz w:val="26"/>
                <w:szCs w:val="26"/>
                <w:highlight w:val="white"/>
              </w:rPr>
              <w:t>Result</w:t>
            </w:r>
          </w:p>
        </w:tc>
        <w:tc>
          <w:tcPr>
            <w:tcW w:w="851" w:type="dxa"/>
            <w:shd w:val="clear" w:color="auto" w:fill="auto"/>
            <w:tcMar>
              <w:top w:w="100" w:type="dxa"/>
              <w:left w:w="100" w:type="dxa"/>
              <w:bottom w:w="100" w:type="dxa"/>
              <w:right w:w="100" w:type="dxa"/>
            </w:tcMar>
          </w:tcPr>
          <w:p w14:paraId="6A463C67" w14:textId="77777777" w:rsidR="007A473F" w:rsidRPr="00F96B0A" w:rsidRDefault="002C415B"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Status</w:t>
            </w:r>
          </w:p>
        </w:tc>
      </w:tr>
      <w:tr w:rsidR="002C415B" w:rsidRPr="007B5863" w14:paraId="2E65FC5E" w14:textId="77777777" w:rsidTr="00F96B0A">
        <w:tc>
          <w:tcPr>
            <w:tcW w:w="568" w:type="dxa"/>
            <w:shd w:val="clear" w:color="auto" w:fill="auto"/>
            <w:tcMar>
              <w:top w:w="100" w:type="dxa"/>
              <w:left w:w="100" w:type="dxa"/>
              <w:bottom w:w="100" w:type="dxa"/>
              <w:right w:w="100" w:type="dxa"/>
            </w:tcMar>
          </w:tcPr>
          <w:p w14:paraId="3A13EF13"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1</w:t>
            </w:r>
          </w:p>
        </w:tc>
        <w:tc>
          <w:tcPr>
            <w:tcW w:w="1418" w:type="dxa"/>
            <w:shd w:val="clear" w:color="auto" w:fill="auto"/>
            <w:tcMar>
              <w:top w:w="100" w:type="dxa"/>
              <w:left w:w="100" w:type="dxa"/>
              <w:bottom w:w="100" w:type="dxa"/>
              <w:right w:w="100" w:type="dxa"/>
            </w:tcMar>
          </w:tcPr>
          <w:p w14:paraId="29C78A3D"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EVA</w:t>
            </w:r>
            <w:r w:rsidR="00CC4B0E" w:rsidRPr="00F96B0A">
              <w:rPr>
                <w:rFonts w:asciiTheme="minorHAnsi" w:hAnsiTheme="minorHAnsi" w:cstheme="minorHAnsi"/>
                <w:sz w:val="26"/>
                <w:szCs w:val="26"/>
                <w:highlight w:val="white"/>
              </w:rPr>
              <w:t>S</w:t>
            </w:r>
          </w:p>
        </w:tc>
        <w:tc>
          <w:tcPr>
            <w:tcW w:w="2409" w:type="dxa"/>
            <w:shd w:val="clear" w:color="auto" w:fill="auto"/>
            <w:tcMar>
              <w:top w:w="100" w:type="dxa"/>
              <w:left w:w="100" w:type="dxa"/>
              <w:bottom w:w="100" w:type="dxa"/>
              <w:right w:w="100" w:type="dxa"/>
            </w:tcMar>
          </w:tcPr>
          <w:p w14:paraId="670F13EF"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system will detect the approaching emergency vehicle and would instantly change the light to green, or it can show a separate indicator light for the emergency vehicle to pass</w:t>
            </w:r>
            <w:r w:rsidR="00CC4B0E" w:rsidRPr="00F96B0A">
              <w:rPr>
                <w:rFonts w:asciiTheme="minorHAnsi" w:hAnsiTheme="minorHAnsi" w:cstheme="minorHAnsi"/>
                <w:sz w:val="26"/>
                <w:szCs w:val="26"/>
                <w:highlight w:val="white"/>
              </w:rPr>
              <w:t>.</w:t>
            </w:r>
          </w:p>
        </w:tc>
        <w:tc>
          <w:tcPr>
            <w:tcW w:w="2268" w:type="dxa"/>
            <w:shd w:val="clear" w:color="auto" w:fill="auto"/>
            <w:tcMar>
              <w:top w:w="100" w:type="dxa"/>
              <w:left w:w="100" w:type="dxa"/>
              <w:bottom w:w="100" w:type="dxa"/>
              <w:right w:w="100" w:type="dxa"/>
            </w:tcMar>
          </w:tcPr>
          <w:p w14:paraId="487CA67E"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red traffic signal </w:t>
            </w:r>
            <w:r w:rsidR="00F9641D" w:rsidRPr="00F96B0A">
              <w:rPr>
                <w:rFonts w:asciiTheme="minorHAnsi" w:hAnsiTheme="minorHAnsi" w:cstheme="minorHAnsi"/>
                <w:sz w:val="26"/>
                <w:szCs w:val="26"/>
                <w:highlight w:val="white"/>
              </w:rPr>
              <w:t>needs to</w:t>
            </w:r>
            <w:r w:rsidRPr="00F96B0A">
              <w:rPr>
                <w:rFonts w:asciiTheme="minorHAnsi" w:hAnsiTheme="minorHAnsi" w:cstheme="minorHAnsi"/>
                <w:sz w:val="26"/>
                <w:szCs w:val="26"/>
                <w:highlight w:val="white"/>
              </w:rPr>
              <w:t xml:space="preserve"> change to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w:t>
            </w:r>
            <w:r w:rsidR="00F9641D" w:rsidRPr="00F96B0A">
              <w:rPr>
                <w:rFonts w:asciiTheme="minorHAnsi" w:hAnsiTheme="minorHAnsi" w:cstheme="minorHAnsi"/>
                <w:sz w:val="26"/>
                <w:szCs w:val="26"/>
                <w:highlight w:val="white"/>
              </w:rPr>
              <w:t xml:space="preserve"> as the emergency vehicle approaches.</w:t>
            </w:r>
          </w:p>
        </w:tc>
        <w:tc>
          <w:tcPr>
            <w:tcW w:w="2410" w:type="dxa"/>
            <w:shd w:val="clear" w:color="auto" w:fill="auto"/>
            <w:tcMar>
              <w:top w:w="100" w:type="dxa"/>
              <w:left w:w="100" w:type="dxa"/>
              <w:bottom w:w="100" w:type="dxa"/>
              <w:right w:w="100" w:type="dxa"/>
            </w:tcMar>
          </w:tcPr>
          <w:p w14:paraId="710C147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red signal changed to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w:t>
            </w:r>
            <w:r w:rsidR="00CC4B0E" w:rsidRPr="00F96B0A">
              <w:rPr>
                <w:rFonts w:asciiTheme="minorHAnsi" w:hAnsiTheme="minorHAnsi" w:cstheme="minorHAnsi"/>
                <w:sz w:val="26"/>
                <w:szCs w:val="26"/>
                <w:highlight w:val="white"/>
              </w:rPr>
              <w:t>.</w:t>
            </w:r>
          </w:p>
        </w:tc>
        <w:tc>
          <w:tcPr>
            <w:tcW w:w="851" w:type="dxa"/>
            <w:shd w:val="clear" w:color="auto" w:fill="auto"/>
            <w:tcMar>
              <w:top w:w="100" w:type="dxa"/>
              <w:left w:w="100" w:type="dxa"/>
              <w:bottom w:w="100" w:type="dxa"/>
              <w:right w:w="100" w:type="dxa"/>
            </w:tcMar>
          </w:tcPr>
          <w:p w14:paraId="777A6AF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2F6D3FD8" w14:textId="77777777" w:rsidTr="00F96B0A">
        <w:tc>
          <w:tcPr>
            <w:tcW w:w="568" w:type="dxa"/>
            <w:shd w:val="clear" w:color="auto" w:fill="auto"/>
            <w:tcMar>
              <w:top w:w="100" w:type="dxa"/>
              <w:left w:w="100" w:type="dxa"/>
              <w:bottom w:w="100" w:type="dxa"/>
              <w:right w:w="100" w:type="dxa"/>
            </w:tcMar>
          </w:tcPr>
          <w:p w14:paraId="198F6104"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2</w:t>
            </w:r>
          </w:p>
        </w:tc>
        <w:tc>
          <w:tcPr>
            <w:tcW w:w="1418" w:type="dxa"/>
            <w:shd w:val="clear" w:color="auto" w:fill="auto"/>
            <w:tcMar>
              <w:top w:w="100" w:type="dxa"/>
              <w:left w:w="100" w:type="dxa"/>
              <w:bottom w:w="100" w:type="dxa"/>
              <w:right w:w="100" w:type="dxa"/>
            </w:tcMar>
          </w:tcPr>
          <w:p w14:paraId="2C89992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Signal </w:t>
            </w:r>
            <w:r w:rsidR="00CC4B0E" w:rsidRPr="00F96B0A">
              <w:rPr>
                <w:rFonts w:asciiTheme="minorHAnsi" w:hAnsiTheme="minorHAnsi" w:cstheme="minorHAnsi"/>
                <w:sz w:val="26"/>
                <w:szCs w:val="26"/>
                <w:highlight w:val="white"/>
              </w:rPr>
              <w:t>change</w:t>
            </w:r>
          </w:p>
        </w:tc>
        <w:tc>
          <w:tcPr>
            <w:tcW w:w="2409" w:type="dxa"/>
            <w:shd w:val="clear" w:color="auto" w:fill="auto"/>
            <w:tcMar>
              <w:top w:w="100" w:type="dxa"/>
              <w:left w:w="100" w:type="dxa"/>
              <w:bottom w:w="100" w:type="dxa"/>
              <w:right w:w="100" w:type="dxa"/>
            </w:tcMar>
          </w:tcPr>
          <w:p w14:paraId="35C4C6E1" w14:textId="77777777" w:rsidR="007A473F" w:rsidRPr="00F96B0A" w:rsidRDefault="00DE562D"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Lanes with higher traffic density are set to green longer while the other lanes are in red for that duration.</w:t>
            </w:r>
            <w:r w:rsidR="007A473F" w:rsidRPr="00F96B0A">
              <w:rPr>
                <w:rFonts w:asciiTheme="minorHAnsi" w:hAnsiTheme="minorHAnsi" w:cstheme="minorHAnsi"/>
                <w:sz w:val="26"/>
                <w:szCs w:val="26"/>
                <w:highlight w:val="white"/>
              </w:rPr>
              <w:t xml:space="preserve"> </w:t>
            </w:r>
          </w:p>
        </w:tc>
        <w:tc>
          <w:tcPr>
            <w:tcW w:w="2268" w:type="dxa"/>
            <w:shd w:val="clear" w:color="auto" w:fill="auto"/>
            <w:tcMar>
              <w:top w:w="100" w:type="dxa"/>
              <w:left w:w="100" w:type="dxa"/>
              <w:bottom w:w="100" w:type="dxa"/>
              <w:right w:w="100" w:type="dxa"/>
            </w:tcMar>
          </w:tcPr>
          <w:p w14:paraId="590E868B"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Green signal for the most congested path </w:t>
            </w:r>
            <w:r w:rsidR="00DE562D" w:rsidRPr="00F96B0A">
              <w:rPr>
                <w:rFonts w:asciiTheme="minorHAnsi" w:hAnsiTheme="minorHAnsi" w:cstheme="minorHAnsi"/>
                <w:sz w:val="26"/>
                <w:szCs w:val="26"/>
                <w:highlight w:val="white"/>
              </w:rPr>
              <w:t xml:space="preserve">needs to </w:t>
            </w:r>
            <w:r w:rsidRPr="00F96B0A">
              <w:rPr>
                <w:rFonts w:asciiTheme="minorHAnsi" w:hAnsiTheme="minorHAnsi" w:cstheme="minorHAnsi"/>
                <w:sz w:val="26"/>
                <w:szCs w:val="26"/>
                <w:highlight w:val="white"/>
              </w:rPr>
              <w:t>remain on.</w:t>
            </w:r>
          </w:p>
          <w:p w14:paraId="1D4C766A"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signals on the other two opposite lanes </w:t>
            </w:r>
            <w:r w:rsidR="00DE562D" w:rsidRPr="00F96B0A">
              <w:rPr>
                <w:rFonts w:asciiTheme="minorHAnsi" w:hAnsiTheme="minorHAnsi" w:cstheme="minorHAnsi"/>
                <w:sz w:val="26"/>
                <w:szCs w:val="26"/>
                <w:highlight w:val="white"/>
              </w:rPr>
              <w:t>need to be</w:t>
            </w:r>
            <w:r w:rsidRPr="00F96B0A">
              <w:rPr>
                <w:rFonts w:asciiTheme="minorHAnsi" w:hAnsiTheme="minorHAnsi" w:cstheme="minorHAnsi"/>
                <w:sz w:val="26"/>
                <w:szCs w:val="26"/>
                <w:highlight w:val="white"/>
              </w:rPr>
              <w:t xml:space="preserve"> </w:t>
            </w:r>
            <w:r w:rsidR="00CC4B0E"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to stop the flow of traffic. </w:t>
            </w:r>
          </w:p>
        </w:tc>
        <w:tc>
          <w:tcPr>
            <w:tcW w:w="2410" w:type="dxa"/>
            <w:shd w:val="clear" w:color="auto" w:fill="auto"/>
            <w:tcMar>
              <w:top w:w="100" w:type="dxa"/>
              <w:left w:w="100" w:type="dxa"/>
              <w:bottom w:w="100" w:type="dxa"/>
              <w:right w:w="100" w:type="dxa"/>
            </w:tcMar>
          </w:tcPr>
          <w:p w14:paraId="196773E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lights remain</w:t>
            </w:r>
            <w:r w:rsidR="00DE562D" w:rsidRPr="00F96B0A">
              <w:rPr>
                <w:rFonts w:asciiTheme="minorHAnsi" w:hAnsiTheme="minorHAnsi" w:cstheme="minorHAnsi"/>
                <w:sz w:val="26"/>
                <w:szCs w:val="26"/>
                <w:highlight w:val="white"/>
              </w:rPr>
              <w:t>ed</w:t>
            </w:r>
            <w:r w:rsidRPr="00F96B0A">
              <w:rPr>
                <w:rFonts w:asciiTheme="minorHAnsi" w:hAnsiTheme="minorHAnsi" w:cstheme="minorHAnsi"/>
                <w:sz w:val="26"/>
                <w:szCs w:val="26"/>
                <w:highlight w:val="white"/>
              </w:rPr>
              <w:t xml:space="preserve"> </w:t>
            </w:r>
            <w:r w:rsidR="00CC4B0E"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for two opposite lanes and green for the other two opposite lanes. </w:t>
            </w:r>
          </w:p>
        </w:tc>
        <w:tc>
          <w:tcPr>
            <w:tcW w:w="851" w:type="dxa"/>
            <w:shd w:val="clear" w:color="auto" w:fill="auto"/>
            <w:tcMar>
              <w:top w:w="100" w:type="dxa"/>
              <w:left w:w="100" w:type="dxa"/>
              <w:bottom w:w="100" w:type="dxa"/>
              <w:right w:w="100" w:type="dxa"/>
            </w:tcMar>
          </w:tcPr>
          <w:p w14:paraId="30D67C5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7377CA65" w14:textId="77777777" w:rsidTr="00F96B0A">
        <w:tc>
          <w:tcPr>
            <w:tcW w:w="568" w:type="dxa"/>
            <w:shd w:val="clear" w:color="auto" w:fill="auto"/>
            <w:tcMar>
              <w:top w:w="100" w:type="dxa"/>
              <w:left w:w="100" w:type="dxa"/>
              <w:bottom w:w="100" w:type="dxa"/>
              <w:right w:w="100" w:type="dxa"/>
            </w:tcMar>
          </w:tcPr>
          <w:p w14:paraId="0D370F53"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3</w:t>
            </w:r>
          </w:p>
        </w:tc>
        <w:tc>
          <w:tcPr>
            <w:tcW w:w="1418" w:type="dxa"/>
            <w:shd w:val="clear" w:color="auto" w:fill="auto"/>
            <w:tcMar>
              <w:top w:w="100" w:type="dxa"/>
              <w:left w:w="100" w:type="dxa"/>
              <w:bottom w:w="100" w:type="dxa"/>
              <w:right w:w="100" w:type="dxa"/>
            </w:tcMar>
          </w:tcPr>
          <w:p w14:paraId="14538C11"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Timing variation</w:t>
            </w:r>
          </w:p>
        </w:tc>
        <w:tc>
          <w:tcPr>
            <w:tcW w:w="2409" w:type="dxa"/>
            <w:shd w:val="clear" w:color="auto" w:fill="auto"/>
            <w:tcMar>
              <w:top w:w="100" w:type="dxa"/>
              <w:left w:w="100" w:type="dxa"/>
              <w:bottom w:w="100" w:type="dxa"/>
              <w:right w:w="100" w:type="dxa"/>
            </w:tcMar>
          </w:tcPr>
          <w:p w14:paraId="64312265"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time for which the signal remains </w:t>
            </w:r>
            <w:r w:rsidR="004C6DFA"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or </w:t>
            </w:r>
            <w:r w:rsidR="004C6DFA"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 varie</w:t>
            </w:r>
            <w:r w:rsidR="00DE562D" w:rsidRPr="00F96B0A">
              <w:rPr>
                <w:rFonts w:asciiTheme="minorHAnsi" w:hAnsiTheme="minorHAnsi" w:cstheme="minorHAnsi"/>
                <w:sz w:val="26"/>
                <w:szCs w:val="26"/>
                <w:highlight w:val="white"/>
              </w:rPr>
              <w:t>s</w:t>
            </w:r>
            <w:r w:rsidRPr="00F96B0A">
              <w:rPr>
                <w:rFonts w:asciiTheme="minorHAnsi" w:hAnsiTheme="minorHAnsi" w:cstheme="minorHAnsi"/>
                <w:sz w:val="26"/>
                <w:szCs w:val="26"/>
                <w:highlight w:val="white"/>
              </w:rPr>
              <w:t xml:space="preserve"> with the level of congestion and flow </w:t>
            </w:r>
            <w:r w:rsidRPr="00F96B0A">
              <w:rPr>
                <w:rFonts w:asciiTheme="minorHAnsi" w:hAnsiTheme="minorHAnsi" w:cstheme="minorHAnsi"/>
                <w:sz w:val="26"/>
                <w:szCs w:val="26"/>
                <w:highlight w:val="white"/>
              </w:rPr>
              <w:lastRenderedPageBreak/>
              <w:t xml:space="preserve">of traffic on the roads.  </w:t>
            </w:r>
          </w:p>
        </w:tc>
        <w:tc>
          <w:tcPr>
            <w:tcW w:w="2268" w:type="dxa"/>
            <w:shd w:val="clear" w:color="auto" w:fill="auto"/>
            <w:tcMar>
              <w:top w:w="100" w:type="dxa"/>
              <w:left w:w="100" w:type="dxa"/>
              <w:bottom w:w="100" w:type="dxa"/>
              <w:right w:w="100" w:type="dxa"/>
            </w:tcMar>
          </w:tcPr>
          <w:p w14:paraId="4C015BB3"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 xml:space="preserve">The time for which the light remains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 xml:space="preserve">reen in the busy path </w:t>
            </w:r>
            <w:r w:rsidR="00B66103" w:rsidRPr="00F96B0A">
              <w:rPr>
                <w:rFonts w:asciiTheme="minorHAnsi" w:hAnsiTheme="minorHAnsi" w:cstheme="minorHAnsi"/>
                <w:sz w:val="26"/>
                <w:szCs w:val="26"/>
                <w:highlight w:val="white"/>
              </w:rPr>
              <w:t>needs to be</w:t>
            </w:r>
            <w:r w:rsidRPr="00F96B0A">
              <w:rPr>
                <w:rFonts w:asciiTheme="minorHAnsi" w:hAnsiTheme="minorHAnsi" w:cstheme="minorHAnsi"/>
                <w:sz w:val="26"/>
                <w:szCs w:val="26"/>
                <w:highlight w:val="white"/>
              </w:rPr>
              <w:t xml:space="preserve"> increased and </w:t>
            </w:r>
            <w:r w:rsidR="00B66103" w:rsidRPr="00F96B0A">
              <w:rPr>
                <w:rFonts w:asciiTheme="minorHAnsi" w:hAnsiTheme="minorHAnsi" w:cstheme="minorHAnsi"/>
                <w:sz w:val="26"/>
                <w:szCs w:val="26"/>
                <w:highlight w:val="white"/>
              </w:rPr>
              <w:t xml:space="preserve">reduced </w:t>
            </w:r>
            <w:r w:rsidRPr="00F96B0A">
              <w:rPr>
                <w:rFonts w:asciiTheme="minorHAnsi" w:hAnsiTheme="minorHAnsi" w:cstheme="minorHAnsi"/>
                <w:sz w:val="26"/>
                <w:szCs w:val="26"/>
                <w:highlight w:val="white"/>
              </w:rPr>
              <w:t xml:space="preserve">again </w:t>
            </w:r>
            <w:r w:rsidRPr="00F96B0A">
              <w:rPr>
                <w:rFonts w:asciiTheme="minorHAnsi" w:hAnsiTheme="minorHAnsi" w:cstheme="minorHAnsi"/>
                <w:sz w:val="26"/>
                <w:szCs w:val="26"/>
                <w:highlight w:val="white"/>
              </w:rPr>
              <w:lastRenderedPageBreak/>
              <w:t xml:space="preserve">when the flow </w:t>
            </w:r>
            <w:r w:rsidR="00B66103" w:rsidRPr="00F96B0A">
              <w:rPr>
                <w:rFonts w:asciiTheme="minorHAnsi" w:hAnsiTheme="minorHAnsi" w:cstheme="minorHAnsi"/>
                <w:sz w:val="26"/>
                <w:szCs w:val="26"/>
                <w:highlight w:val="white"/>
              </w:rPr>
              <w:t>reduces</w:t>
            </w:r>
            <w:r w:rsidRPr="00F96B0A">
              <w:rPr>
                <w:rFonts w:asciiTheme="minorHAnsi" w:hAnsiTheme="minorHAnsi" w:cstheme="minorHAnsi"/>
                <w:sz w:val="26"/>
                <w:szCs w:val="26"/>
                <w:highlight w:val="white"/>
              </w:rPr>
              <w:t xml:space="preserve">. </w:t>
            </w:r>
          </w:p>
        </w:tc>
        <w:tc>
          <w:tcPr>
            <w:tcW w:w="2410" w:type="dxa"/>
            <w:shd w:val="clear" w:color="auto" w:fill="auto"/>
            <w:tcMar>
              <w:top w:w="100" w:type="dxa"/>
              <w:left w:w="100" w:type="dxa"/>
              <w:bottom w:w="100" w:type="dxa"/>
              <w:right w:w="100" w:type="dxa"/>
            </w:tcMar>
          </w:tcPr>
          <w:p w14:paraId="6B27C827"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 xml:space="preserve">The green light remained on for </w:t>
            </w:r>
            <w:r w:rsidR="004C6DFA" w:rsidRPr="00F96B0A">
              <w:rPr>
                <w:rFonts w:asciiTheme="minorHAnsi" w:hAnsiTheme="minorHAnsi" w:cstheme="minorHAnsi"/>
                <w:sz w:val="26"/>
                <w:szCs w:val="26"/>
                <w:highlight w:val="white"/>
              </w:rPr>
              <w:t>the set duration</w:t>
            </w:r>
            <w:r w:rsidRPr="00F96B0A">
              <w:rPr>
                <w:rFonts w:asciiTheme="minorHAnsi" w:hAnsiTheme="minorHAnsi" w:cstheme="minorHAnsi"/>
                <w:sz w:val="26"/>
                <w:szCs w:val="26"/>
                <w:highlight w:val="white"/>
              </w:rPr>
              <w:t xml:space="preserve"> when the flow of the traffic increased and then subsequently </w:t>
            </w:r>
            <w:r w:rsidRPr="00F96B0A">
              <w:rPr>
                <w:rFonts w:asciiTheme="minorHAnsi" w:hAnsiTheme="minorHAnsi" w:cstheme="minorHAnsi"/>
                <w:sz w:val="26"/>
                <w:szCs w:val="26"/>
                <w:highlight w:val="white"/>
              </w:rPr>
              <w:lastRenderedPageBreak/>
              <w:t xml:space="preserve">decreased to the minimum </w:t>
            </w:r>
            <w:r w:rsidR="004C6DFA" w:rsidRPr="00F96B0A">
              <w:rPr>
                <w:rFonts w:asciiTheme="minorHAnsi" w:hAnsiTheme="minorHAnsi" w:cstheme="minorHAnsi"/>
                <w:sz w:val="26"/>
                <w:szCs w:val="26"/>
                <w:highlight w:val="white"/>
              </w:rPr>
              <w:t xml:space="preserve">duration </w:t>
            </w:r>
            <w:r w:rsidRPr="00F96B0A">
              <w:rPr>
                <w:rFonts w:asciiTheme="minorHAnsi" w:hAnsiTheme="minorHAnsi" w:cstheme="minorHAnsi"/>
                <w:sz w:val="26"/>
                <w:szCs w:val="26"/>
                <w:highlight w:val="white"/>
              </w:rPr>
              <w:t>when the number of vehicles reduced</w:t>
            </w:r>
            <w:r w:rsidR="004C6DFA" w:rsidRPr="00F96B0A">
              <w:rPr>
                <w:rFonts w:asciiTheme="minorHAnsi" w:hAnsiTheme="minorHAnsi" w:cstheme="minorHAnsi"/>
                <w:sz w:val="26"/>
                <w:szCs w:val="26"/>
                <w:highlight w:val="white"/>
              </w:rPr>
              <w:t>.</w:t>
            </w:r>
          </w:p>
        </w:tc>
        <w:tc>
          <w:tcPr>
            <w:tcW w:w="851" w:type="dxa"/>
            <w:shd w:val="clear" w:color="auto" w:fill="auto"/>
            <w:tcMar>
              <w:top w:w="100" w:type="dxa"/>
              <w:left w:w="100" w:type="dxa"/>
              <w:bottom w:w="100" w:type="dxa"/>
              <w:right w:w="100" w:type="dxa"/>
            </w:tcMar>
          </w:tcPr>
          <w:p w14:paraId="7036701C"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Pass</w:t>
            </w:r>
          </w:p>
        </w:tc>
      </w:tr>
      <w:tr w:rsidR="002C415B" w:rsidRPr="007B5863" w14:paraId="581CDB5A" w14:textId="77777777" w:rsidTr="00F96B0A">
        <w:tc>
          <w:tcPr>
            <w:tcW w:w="568" w:type="dxa"/>
            <w:shd w:val="clear" w:color="auto" w:fill="auto"/>
            <w:tcMar>
              <w:top w:w="100" w:type="dxa"/>
              <w:left w:w="100" w:type="dxa"/>
              <w:bottom w:w="100" w:type="dxa"/>
              <w:right w:w="100" w:type="dxa"/>
            </w:tcMar>
          </w:tcPr>
          <w:p w14:paraId="559C7801"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4</w:t>
            </w:r>
          </w:p>
        </w:tc>
        <w:tc>
          <w:tcPr>
            <w:tcW w:w="1418" w:type="dxa"/>
            <w:shd w:val="clear" w:color="auto" w:fill="auto"/>
            <w:tcMar>
              <w:top w:w="100" w:type="dxa"/>
              <w:left w:w="100" w:type="dxa"/>
              <w:bottom w:w="100" w:type="dxa"/>
              <w:right w:w="100" w:type="dxa"/>
            </w:tcMar>
          </w:tcPr>
          <w:p w14:paraId="6EB4AD2E"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Displaying countdown</w:t>
            </w:r>
          </w:p>
        </w:tc>
        <w:tc>
          <w:tcPr>
            <w:tcW w:w="2409" w:type="dxa"/>
            <w:shd w:val="clear" w:color="auto" w:fill="auto"/>
            <w:tcMar>
              <w:top w:w="100" w:type="dxa"/>
              <w:left w:w="100" w:type="dxa"/>
              <w:bottom w:w="100" w:type="dxa"/>
              <w:right w:w="100" w:type="dxa"/>
            </w:tcMar>
          </w:tcPr>
          <w:p w14:paraId="2464B05A"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w:t>
            </w:r>
            <w:r w:rsidR="004C6DFA" w:rsidRPr="00F96B0A">
              <w:rPr>
                <w:rFonts w:asciiTheme="minorHAnsi" w:hAnsiTheme="minorHAnsi" w:cstheme="minorHAnsi"/>
                <w:sz w:val="26"/>
                <w:szCs w:val="26"/>
                <w:highlight w:val="white"/>
              </w:rPr>
              <w:t>c</w:t>
            </w:r>
            <w:r w:rsidRPr="00F96B0A">
              <w:rPr>
                <w:rFonts w:asciiTheme="minorHAnsi" w:hAnsiTheme="minorHAnsi" w:cstheme="minorHAnsi"/>
                <w:sz w:val="26"/>
                <w:szCs w:val="26"/>
                <w:highlight w:val="white"/>
              </w:rPr>
              <w:t>ountdown will be displayed whenever the signal goes red.</w:t>
            </w:r>
          </w:p>
        </w:tc>
        <w:tc>
          <w:tcPr>
            <w:tcW w:w="2268" w:type="dxa"/>
            <w:shd w:val="clear" w:color="auto" w:fill="auto"/>
            <w:tcMar>
              <w:top w:w="100" w:type="dxa"/>
              <w:left w:w="100" w:type="dxa"/>
              <w:bottom w:w="100" w:type="dxa"/>
              <w:right w:w="100" w:type="dxa"/>
            </w:tcMar>
          </w:tcPr>
          <w:p w14:paraId="45CE433D" w14:textId="77777777" w:rsidR="007A473F" w:rsidRPr="00F96B0A" w:rsidRDefault="004C6DF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As t</w:t>
            </w:r>
            <w:r w:rsidR="007A473F" w:rsidRPr="00F96B0A">
              <w:rPr>
                <w:rFonts w:asciiTheme="minorHAnsi" w:hAnsiTheme="minorHAnsi" w:cstheme="minorHAnsi"/>
                <w:sz w:val="26"/>
                <w:szCs w:val="26"/>
                <w:highlight w:val="white"/>
              </w:rPr>
              <w:t xml:space="preserve">he </w:t>
            </w:r>
            <w:r w:rsidRPr="00F96B0A">
              <w:rPr>
                <w:rFonts w:asciiTheme="minorHAnsi" w:hAnsiTheme="minorHAnsi" w:cstheme="minorHAnsi"/>
                <w:sz w:val="26"/>
                <w:szCs w:val="26"/>
                <w:highlight w:val="white"/>
              </w:rPr>
              <w:t>r</w:t>
            </w:r>
            <w:r w:rsidR="007A473F" w:rsidRPr="00F96B0A">
              <w:rPr>
                <w:rFonts w:asciiTheme="minorHAnsi" w:hAnsiTheme="minorHAnsi" w:cstheme="minorHAnsi"/>
                <w:sz w:val="26"/>
                <w:szCs w:val="26"/>
                <w:highlight w:val="white"/>
              </w:rPr>
              <w:t xml:space="preserve">ed </w:t>
            </w:r>
            <w:r w:rsidRPr="00F96B0A">
              <w:rPr>
                <w:rFonts w:asciiTheme="minorHAnsi" w:hAnsiTheme="minorHAnsi" w:cstheme="minorHAnsi"/>
                <w:sz w:val="26"/>
                <w:szCs w:val="26"/>
                <w:highlight w:val="white"/>
              </w:rPr>
              <w:t>l</w:t>
            </w:r>
            <w:r w:rsidR="007A473F" w:rsidRPr="00F96B0A">
              <w:rPr>
                <w:rFonts w:asciiTheme="minorHAnsi" w:hAnsiTheme="minorHAnsi" w:cstheme="minorHAnsi"/>
                <w:sz w:val="26"/>
                <w:szCs w:val="26"/>
                <w:highlight w:val="white"/>
              </w:rPr>
              <w:t xml:space="preserve">ight </w:t>
            </w:r>
            <w:r w:rsidRPr="00F96B0A">
              <w:rPr>
                <w:rFonts w:asciiTheme="minorHAnsi" w:hAnsiTheme="minorHAnsi" w:cstheme="minorHAnsi"/>
                <w:sz w:val="26"/>
                <w:szCs w:val="26"/>
                <w:highlight w:val="white"/>
              </w:rPr>
              <w:t>turns</w:t>
            </w:r>
            <w:r w:rsidR="007A473F" w:rsidRPr="00F96B0A">
              <w:rPr>
                <w:rFonts w:asciiTheme="minorHAnsi" w:hAnsiTheme="minorHAnsi" w:cstheme="minorHAnsi"/>
                <w:sz w:val="26"/>
                <w:szCs w:val="26"/>
                <w:highlight w:val="white"/>
              </w:rPr>
              <w:t xml:space="preserve"> on</w:t>
            </w:r>
            <w:r w:rsidRPr="00F96B0A">
              <w:rPr>
                <w:rFonts w:asciiTheme="minorHAnsi" w:hAnsiTheme="minorHAnsi" w:cstheme="minorHAnsi"/>
                <w:sz w:val="26"/>
                <w:szCs w:val="26"/>
                <w:highlight w:val="white"/>
              </w:rPr>
              <w:t>, t</w:t>
            </w:r>
            <w:r w:rsidR="007A473F" w:rsidRPr="00F96B0A">
              <w:rPr>
                <w:rFonts w:asciiTheme="minorHAnsi" w:hAnsiTheme="minorHAnsi" w:cstheme="minorHAnsi"/>
                <w:sz w:val="26"/>
                <w:szCs w:val="26"/>
                <w:highlight w:val="white"/>
              </w:rPr>
              <w:t xml:space="preserve">he countdown for crossing the road </w:t>
            </w:r>
            <w:r w:rsidRPr="00F96B0A">
              <w:rPr>
                <w:rFonts w:asciiTheme="minorHAnsi" w:hAnsiTheme="minorHAnsi" w:cstheme="minorHAnsi"/>
                <w:sz w:val="26"/>
                <w:szCs w:val="26"/>
                <w:highlight w:val="white"/>
              </w:rPr>
              <w:t>also</w:t>
            </w:r>
            <w:r w:rsidR="007A473F" w:rsidRPr="00F96B0A">
              <w:rPr>
                <w:rFonts w:asciiTheme="minorHAnsi" w:hAnsiTheme="minorHAnsi" w:cstheme="minorHAnsi"/>
                <w:sz w:val="26"/>
                <w:szCs w:val="26"/>
                <w:highlight w:val="white"/>
              </w:rPr>
              <w:t xml:space="preserve"> </w:t>
            </w:r>
            <w:r w:rsidR="00CA3423" w:rsidRPr="00F96B0A">
              <w:rPr>
                <w:rFonts w:asciiTheme="minorHAnsi" w:hAnsiTheme="minorHAnsi" w:cstheme="minorHAnsi"/>
                <w:sz w:val="26"/>
                <w:szCs w:val="26"/>
                <w:highlight w:val="white"/>
              </w:rPr>
              <w:t xml:space="preserve">needs to </w:t>
            </w:r>
            <w:r w:rsidR="007A473F" w:rsidRPr="00F96B0A">
              <w:rPr>
                <w:rFonts w:asciiTheme="minorHAnsi" w:hAnsiTheme="minorHAnsi" w:cstheme="minorHAnsi"/>
                <w:sz w:val="26"/>
                <w:szCs w:val="26"/>
                <w:highlight w:val="white"/>
              </w:rPr>
              <w:t>start</w:t>
            </w:r>
            <w:r w:rsidRPr="00F96B0A">
              <w:rPr>
                <w:rFonts w:asciiTheme="minorHAnsi" w:hAnsiTheme="minorHAnsi" w:cstheme="minorHAnsi"/>
                <w:sz w:val="26"/>
                <w:szCs w:val="26"/>
                <w:highlight w:val="white"/>
              </w:rPr>
              <w:t>.</w:t>
            </w:r>
          </w:p>
        </w:tc>
        <w:tc>
          <w:tcPr>
            <w:tcW w:w="2410" w:type="dxa"/>
            <w:shd w:val="clear" w:color="auto" w:fill="auto"/>
            <w:tcMar>
              <w:top w:w="100" w:type="dxa"/>
              <w:left w:w="100" w:type="dxa"/>
              <w:bottom w:w="100" w:type="dxa"/>
              <w:right w:w="100" w:type="dxa"/>
            </w:tcMar>
          </w:tcPr>
          <w:p w14:paraId="14F64D22"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light </w:t>
            </w:r>
            <w:r w:rsidR="004C6DFA" w:rsidRPr="00F96B0A">
              <w:rPr>
                <w:rFonts w:asciiTheme="minorHAnsi" w:hAnsiTheme="minorHAnsi" w:cstheme="minorHAnsi"/>
                <w:sz w:val="26"/>
                <w:szCs w:val="26"/>
                <w:highlight w:val="white"/>
              </w:rPr>
              <w:t>changed</w:t>
            </w:r>
            <w:r w:rsidRPr="00F96B0A">
              <w:rPr>
                <w:rFonts w:asciiTheme="minorHAnsi" w:hAnsiTheme="minorHAnsi" w:cstheme="minorHAnsi"/>
                <w:sz w:val="26"/>
                <w:szCs w:val="26"/>
                <w:highlight w:val="white"/>
              </w:rPr>
              <w:t xml:space="preserve"> from green to red</w:t>
            </w:r>
            <w:r w:rsidR="00CA3423" w:rsidRPr="00F96B0A">
              <w:rPr>
                <w:rFonts w:asciiTheme="minorHAnsi" w:hAnsiTheme="minorHAnsi" w:cstheme="minorHAnsi"/>
                <w:sz w:val="26"/>
                <w:szCs w:val="26"/>
                <w:highlight w:val="white"/>
              </w:rPr>
              <w:t xml:space="preserve"> and t</w:t>
            </w:r>
            <w:r w:rsidRPr="00F96B0A">
              <w:rPr>
                <w:rFonts w:asciiTheme="minorHAnsi" w:hAnsiTheme="minorHAnsi" w:cstheme="minorHAnsi"/>
                <w:sz w:val="26"/>
                <w:szCs w:val="26"/>
                <w:highlight w:val="white"/>
              </w:rPr>
              <w:t>he countdown display started.</w:t>
            </w:r>
          </w:p>
        </w:tc>
        <w:tc>
          <w:tcPr>
            <w:tcW w:w="851" w:type="dxa"/>
            <w:shd w:val="clear" w:color="auto" w:fill="auto"/>
            <w:tcMar>
              <w:top w:w="100" w:type="dxa"/>
              <w:left w:w="100" w:type="dxa"/>
              <w:bottom w:w="100" w:type="dxa"/>
              <w:right w:w="100" w:type="dxa"/>
            </w:tcMar>
          </w:tcPr>
          <w:p w14:paraId="47F9E040"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5EB6F7C2" w14:textId="77777777" w:rsidTr="00F96B0A">
        <w:tc>
          <w:tcPr>
            <w:tcW w:w="568" w:type="dxa"/>
            <w:shd w:val="clear" w:color="auto" w:fill="auto"/>
            <w:tcMar>
              <w:top w:w="100" w:type="dxa"/>
              <w:left w:w="100" w:type="dxa"/>
              <w:bottom w:w="100" w:type="dxa"/>
              <w:right w:w="100" w:type="dxa"/>
            </w:tcMar>
          </w:tcPr>
          <w:p w14:paraId="6617FF4F"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5</w:t>
            </w:r>
          </w:p>
        </w:tc>
        <w:tc>
          <w:tcPr>
            <w:tcW w:w="1418" w:type="dxa"/>
            <w:shd w:val="clear" w:color="auto" w:fill="auto"/>
            <w:tcMar>
              <w:top w:w="100" w:type="dxa"/>
              <w:left w:w="100" w:type="dxa"/>
              <w:bottom w:w="100" w:type="dxa"/>
              <w:right w:w="100" w:type="dxa"/>
            </w:tcMar>
          </w:tcPr>
          <w:p w14:paraId="41AA5DF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Displaying Error Message</w:t>
            </w:r>
          </w:p>
        </w:tc>
        <w:tc>
          <w:tcPr>
            <w:tcW w:w="2409" w:type="dxa"/>
            <w:shd w:val="clear" w:color="auto" w:fill="auto"/>
            <w:tcMar>
              <w:top w:w="100" w:type="dxa"/>
              <w:left w:w="100" w:type="dxa"/>
              <w:bottom w:w="100" w:type="dxa"/>
              <w:right w:w="100" w:type="dxa"/>
            </w:tcMar>
          </w:tcPr>
          <w:p w14:paraId="3FE334D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user of the </w:t>
            </w:r>
            <w:r w:rsidR="00DE562D" w:rsidRPr="00F96B0A">
              <w:rPr>
                <w:rFonts w:asciiTheme="minorHAnsi" w:hAnsiTheme="minorHAnsi" w:cstheme="minorHAnsi"/>
                <w:sz w:val="26"/>
                <w:szCs w:val="26"/>
                <w:highlight w:val="white"/>
              </w:rPr>
              <w:t>TCS</w:t>
            </w:r>
            <w:r w:rsidRPr="00F96B0A">
              <w:rPr>
                <w:rFonts w:asciiTheme="minorHAnsi" w:hAnsiTheme="minorHAnsi" w:cstheme="minorHAnsi"/>
                <w:sz w:val="26"/>
                <w:szCs w:val="26"/>
                <w:highlight w:val="white"/>
              </w:rPr>
              <w:t xml:space="preserve"> will get the error message when the user fails to </w:t>
            </w:r>
            <w:r w:rsidR="00DE562D" w:rsidRPr="00F96B0A">
              <w:rPr>
                <w:rFonts w:asciiTheme="minorHAnsi" w:hAnsiTheme="minorHAnsi" w:cstheme="minorHAnsi"/>
                <w:sz w:val="26"/>
                <w:szCs w:val="26"/>
                <w:highlight w:val="white"/>
              </w:rPr>
              <w:t>authenticate.</w:t>
            </w:r>
          </w:p>
        </w:tc>
        <w:tc>
          <w:tcPr>
            <w:tcW w:w="2268" w:type="dxa"/>
            <w:shd w:val="clear" w:color="auto" w:fill="auto"/>
            <w:tcMar>
              <w:top w:w="100" w:type="dxa"/>
              <w:left w:w="100" w:type="dxa"/>
              <w:bottom w:w="100" w:type="dxa"/>
              <w:right w:w="100" w:type="dxa"/>
            </w:tcMar>
          </w:tcPr>
          <w:p w14:paraId="0A6E8508"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Error </w:t>
            </w:r>
            <w:r w:rsidR="00CA3423" w:rsidRPr="00F96B0A">
              <w:rPr>
                <w:rFonts w:asciiTheme="minorHAnsi" w:hAnsiTheme="minorHAnsi" w:cstheme="minorHAnsi"/>
                <w:sz w:val="26"/>
                <w:szCs w:val="26"/>
                <w:highlight w:val="white"/>
              </w:rPr>
              <w:t>needs to be</w:t>
            </w:r>
            <w:r w:rsidRPr="00F96B0A">
              <w:rPr>
                <w:rFonts w:asciiTheme="minorHAnsi" w:hAnsiTheme="minorHAnsi" w:cstheme="minorHAnsi"/>
                <w:sz w:val="26"/>
                <w:szCs w:val="26"/>
                <w:highlight w:val="white"/>
              </w:rPr>
              <w:t xml:space="preserve"> filed </w:t>
            </w:r>
            <w:r w:rsidR="00DE562D" w:rsidRPr="00F96B0A">
              <w:rPr>
                <w:rFonts w:asciiTheme="minorHAnsi" w:hAnsiTheme="minorHAnsi" w:cstheme="minorHAnsi"/>
                <w:sz w:val="26"/>
                <w:szCs w:val="26"/>
                <w:highlight w:val="white"/>
              </w:rPr>
              <w:t>and message</w:t>
            </w:r>
            <w:r w:rsidRPr="00F96B0A">
              <w:rPr>
                <w:rFonts w:asciiTheme="minorHAnsi" w:hAnsiTheme="minorHAnsi" w:cstheme="minorHAnsi"/>
                <w:sz w:val="26"/>
                <w:szCs w:val="26"/>
                <w:highlight w:val="white"/>
              </w:rPr>
              <w:t xml:space="preserve"> to be displayed when the user puts the wrong password</w:t>
            </w:r>
            <w:r w:rsidR="00DE562D" w:rsidRPr="00F96B0A">
              <w:rPr>
                <w:rFonts w:asciiTheme="minorHAnsi" w:hAnsiTheme="minorHAnsi" w:cstheme="minorHAnsi"/>
                <w:sz w:val="26"/>
                <w:szCs w:val="26"/>
                <w:highlight w:val="white"/>
              </w:rPr>
              <w:t>.</w:t>
            </w:r>
          </w:p>
        </w:tc>
        <w:tc>
          <w:tcPr>
            <w:tcW w:w="2410" w:type="dxa"/>
            <w:shd w:val="clear" w:color="auto" w:fill="auto"/>
            <w:tcMar>
              <w:top w:w="100" w:type="dxa"/>
              <w:left w:w="100" w:type="dxa"/>
              <w:bottom w:w="100" w:type="dxa"/>
              <w:right w:w="100" w:type="dxa"/>
            </w:tcMar>
          </w:tcPr>
          <w:p w14:paraId="4CF2397B"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Error Message displayed when the user </w:t>
            </w:r>
            <w:r w:rsidR="00DE562D" w:rsidRPr="00F96B0A">
              <w:rPr>
                <w:rFonts w:asciiTheme="minorHAnsi" w:hAnsiTheme="minorHAnsi" w:cstheme="minorHAnsi"/>
                <w:sz w:val="26"/>
                <w:szCs w:val="26"/>
                <w:highlight w:val="white"/>
              </w:rPr>
              <w:t>entered</w:t>
            </w:r>
            <w:r w:rsidRPr="00F96B0A">
              <w:rPr>
                <w:rFonts w:asciiTheme="minorHAnsi" w:hAnsiTheme="minorHAnsi" w:cstheme="minorHAnsi"/>
                <w:sz w:val="26"/>
                <w:szCs w:val="26"/>
                <w:highlight w:val="white"/>
              </w:rPr>
              <w:t xml:space="preserve"> the wrong password. </w:t>
            </w:r>
          </w:p>
        </w:tc>
        <w:tc>
          <w:tcPr>
            <w:tcW w:w="851" w:type="dxa"/>
            <w:shd w:val="clear" w:color="auto" w:fill="auto"/>
            <w:tcMar>
              <w:top w:w="100" w:type="dxa"/>
              <w:left w:w="100" w:type="dxa"/>
              <w:bottom w:w="100" w:type="dxa"/>
              <w:right w:w="100" w:type="dxa"/>
            </w:tcMar>
          </w:tcPr>
          <w:p w14:paraId="00F1CFAF" w14:textId="77777777" w:rsidR="007A473F"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p w14:paraId="0393F8A8" w14:textId="3D9E6768" w:rsidR="008E1594" w:rsidRPr="00F96B0A" w:rsidRDefault="008E1594" w:rsidP="00F96B0A">
            <w:pPr>
              <w:rPr>
                <w:rFonts w:asciiTheme="minorHAnsi" w:hAnsiTheme="minorHAnsi" w:cstheme="minorHAnsi"/>
                <w:sz w:val="26"/>
                <w:szCs w:val="26"/>
                <w:highlight w:val="white"/>
              </w:rPr>
            </w:pPr>
          </w:p>
        </w:tc>
      </w:tr>
      <w:tr w:rsidR="008E1594" w:rsidRPr="007B5863" w14:paraId="36F48F4E" w14:textId="77777777" w:rsidTr="00F96B0A">
        <w:tc>
          <w:tcPr>
            <w:tcW w:w="568" w:type="dxa"/>
            <w:shd w:val="clear" w:color="auto" w:fill="auto"/>
            <w:tcMar>
              <w:top w:w="100" w:type="dxa"/>
              <w:left w:w="100" w:type="dxa"/>
              <w:bottom w:w="100" w:type="dxa"/>
              <w:right w:w="100" w:type="dxa"/>
            </w:tcMar>
          </w:tcPr>
          <w:p w14:paraId="7ED76624" w14:textId="5F2A6D5D" w:rsidR="008E1594" w:rsidRPr="00F96B0A" w:rsidRDefault="008E1594"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Pr>
                <w:rFonts w:asciiTheme="minorHAnsi" w:eastAsia="Times New Roman" w:hAnsiTheme="minorHAnsi" w:cstheme="minorHAnsi"/>
                <w:sz w:val="26"/>
                <w:szCs w:val="26"/>
                <w:highlight w:val="white"/>
              </w:rPr>
              <w:t>6</w:t>
            </w:r>
          </w:p>
        </w:tc>
        <w:tc>
          <w:tcPr>
            <w:tcW w:w="1418" w:type="dxa"/>
            <w:shd w:val="clear" w:color="auto" w:fill="auto"/>
            <w:tcMar>
              <w:top w:w="100" w:type="dxa"/>
              <w:left w:w="100" w:type="dxa"/>
              <w:bottom w:w="100" w:type="dxa"/>
              <w:right w:w="100" w:type="dxa"/>
            </w:tcMar>
          </w:tcPr>
          <w:p w14:paraId="287663D9" w14:textId="2A78EDE8" w:rsidR="008E1594" w:rsidRPr="008E1594" w:rsidRDefault="008E1594"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Interrupt Priority Test</w:t>
            </w:r>
          </w:p>
        </w:tc>
        <w:tc>
          <w:tcPr>
            <w:tcW w:w="2409" w:type="dxa"/>
            <w:shd w:val="clear" w:color="auto" w:fill="auto"/>
            <w:tcMar>
              <w:top w:w="100" w:type="dxa"/>
              <w:left w:w="100" w:type="dxa"/>
              <w:bottom w:w="100" w:type="dxa"/>
              <w:right w:w="100" w:type="dxa"/>
            </w:tcMar>
          </w:tcPr>
          <w:p w14:paraId="60E13D8B" w14:textId="12FEDA1F" w:rsidR="008E1594" w:rsidRPr="008E1594" w:rsidRDefault="008E1594" w:rsidP="00F96B0A">
            <w:pPr>
              <w:rPr>
                <w:rFonts w:asciiTheme="minorHAnsi" w:hAnsiTheme="minorHAnsi" w:cstheme="minorHAnsi"/>
                <w:sz w:val="26"/>
                <w:szCs w:val="26"/>
                <w:highlight w:val="white"/>
              </w:rPr>
            </w:pPr>
            <w:r>
              <w:rPr>
                <w:rFonts w:asciiTheme="minorHAnsi" w:hAnsiTheme="minorHAnsi" w:cstheme="minorHAnsi"/>
                <w:sz w:val="26"/>
                <w:szCs w:val="26"/>
                <w:highlight w:val="white"/>
              </w:rPr>
              <w:t xml:space="preserve">The TCS will receive all the interrupt signals (EVAS, Pedestrian and High Traffic) simultaneously.  </w:t>
            </w:r>
          </w:p>
        </w:tc>
        <w:tc>
          <w:tcPr>
            <w:tcW w:w="2268" w:type="dxa"/>
            <w:shd w:val="clear" w:color="auto" w:fill="auto"/>
            <w:tcMar>
              <w:top w:w="100" w:type="dxa"/>
              <w:left w:w="100" w:type="dxa"/>
              <w:bottom w:w="100" w:type="dxa"/>
              <w:right w:w="100" w:type="dxa"/>
            </w:tcMar>
          </w:tcPr>
          <w:p w14:paraId="3C02E2CD" w14:textId="6AEA2F85" w:rsidR="008E1594" w:rsidRPr="008E1594" w:rsidRDefault="008E1594"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TCS should prioritize them based on the interrupt levels from high to low.</w:t>
            </w:r>
          </w:p>
        </w:tc>
        <w:tc>
          <w:tcPr>
            <w:tcW w:w="2410" w:type="dxa"/>
            <w:shd w:val="clear" w:color="auto" w:fill="auto"/>
            <w:tcMar>
              <w:top w:w="100" w:type="dxa"/>
              <w:left w:w="100" w:type="dxa"/>
              <w:bottom w:w="100" w:type="dxa"/>
              <w:right w:w="100" w:type="dxa"/>
            </w:tcMar>
          </w:tcPr>
          <w:p w14:paraId="55C39C20" w14:textId="759232A9" w:rsidR="008E1594" w:rsidRPr="008E1594" w:rsidRDefault="008E1594"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The TCS prioritized EVAS first. After the vehicle passed, normal working resumed. This was followed by the pedestrian interrupt. Finally, the lanes with high traffic were kept in green for longer.</w:t>
            </w:r>
          </w:p>
        </w:tc>
        <w:tc>
          <w:tcPr>
            <w:tcW w:w="851" w:type="dxa"/>
            <w:shd w:val="clear" w:color="auto" w:fill="auto"/>
            <w:tcMar>
              <w:top w:w="100" w:type="dxa"/>
              <w:left w:w="100" w:type="dxa"/>
              <w:bottom w:w="100" w:type="dxa"/>
              <w:right w:w="100" w:type="dxa"/>
            </w:tcMar>
          </w:tcPr>
          <w:p w14:paraId="4C4966AB" w14:textId="3E4B22D6" w:rsidR="008E1594" w:rsidRPr="008E1594" w:rsidRDefault="008E1594"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Pass</w:t>
            </w:r>
          </w:p>
        </w:tc>
      </w:tr>
    </w:tbl>
    <w:p w14:paraId="2C4BA631" w14:textId="77777777" w:rsidR="007A473F" w:rsidRDefault="00212267" w:rsidP="00212267">
      <w:pPr>
        <w:jc w:val="center"/>
        <w:rPr>
          <w:rFonts w:cstheme="minorHAnsi"/>
          <w:i/>
          <w:iCs/>
        </w:rPr>
      </w:pPr>
      <w:r w:rsidRPr="00212267">
        <w:rPr>
          <w:rFonts w:cstheme="minorHAnsi"/>
          <w:i/>
          <w:iCs/>
        </w:rPr>
        <w:t>Table 4 – Test Cases</w:t>
      </w:r>
    </w:p>
    <w:p w14:paraId="6D338209" w14:textId="77777777" w:rsidR="00C12EF1" w:rsidRDefault="00C12EF1" w:rsidP="00212267">
      <w:pPr>
        <w:jc w:val="center"/>
        <w:rPr>
          <w:rFonts w:cstheme="minorHAnsi"/>
          <w:i/>
          <w:iCs/>
        </w:rPr>
      </w:pPr>
    </w:p>
    <w:p w14:paraId="6C10841C" w14:textId="77777777" w:rsidR="00C12EF1" w:rsidRDefault="00C12EF1" w:rsidP="00212267">
      <w:pPr>
        <w:jc w:val="center"/>
        <w:rPr>
          <w:rFonts w:cstheme="minorHAnsi"/>
          <w:i/>
          <w:iCs/>
        </w:rPr>
      </w:pPr>
    </w:p>
    <w:p w14:paraId="50A9154A" w14:textId="77777777" w:rsidR="00C12EF1" w:rsidRDefault="00C12EF1" w:rsidP="00212267">
      <w:pPr>
        <w:jc w:val="center"/>
        <w:rPr>
          <w:rFonts w:cstheme="minorHAnsi"/>
          <w:i/>
          <w:iCs/>
        </w:rPr>
      </w:pPr>
    </w:p>
    <w:p w14:paraId="01A2A01D" w14:textId="77777777" w:rsidR="00C12EF1" w:rsidRDefault="00C12EF1" w:rsidP="00212267">
      <w:pPr>
        <w:jc w:val="center"/>
        <w:rPr>
          <w:rFonts w:cstheme="minorHAnsi"/>
          <w:i/>
          <w:iCs/>
        </w:rPr>
      </w:pPr>
    </w:p>
    <w:p w14:paraId="54629FFD" w14:textId="77777777" w:rsidR="00C12EF1" w:rsidRPr="00F3484B" w:rsidRDefault="00C12EF1" w:rsidP="009F1C55">
      <w:pPr>
        <w:rPr>
          <w:rFonts w:cstheme="minorHAnsi"/>
        </w:rPr>
      </w:pPr>
      <w:bookmarkStart w:id="21" w:name="_GoBack"/>
      <w:bookmarkEnd w:id="21"/>
    </w:p>
    <w:p w14:paraId="66A0A16C" w14:textId="77777777" w:rsidR="007B5863" w:rsidRDefault="007B5863" w:rsidP="007B5863">
      <w:pPr>
        <w:pStyle w:val="Heading1"/>
        <w:rPr>
          <w:rStyle w:val="Emphasis"/>
        </w:rPr>
      </w:pPr>
      <w:bookmarkStart w:id="22" w:name="_Toc25705458"/>
      <w:r>
        <w:rPr>
          <w:rStyle w:val="Emphasis"/>
        </w:rPr>
        <w:lastRenderedPageBreak/>
        <w:t xml:space="preserve">Risk </w:t>
      </w:r>
      <w:r w:rsidR="0083738D">
        <w:rPr>
          <w:rStyle w:val="Emphasis"/>
        </w:rPr>
        <w:t>Analysis</w:t>
      </w:r>
      <w:bookmarkEnd w:id="22"/>
    </w:p>
    <w:tbl>
      <w:tblPr>
        <w:tblStyle w:val="a0"/>
        <w:tblW w:w="10065"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3969"/>
        <w:gridCol w:w="4536"/>
      </w:tblGrid>
      <w:tr w:rsidR="007B5863" w:rsidRPr="00F96B0A" w14:paraId="6F4510CF" w14:textId="77777777" w:rsidTr="0083738D">
        <w:tc>
          <w:tcPr>
            <w:tcW w:w="1560" w:type="dxa"/>
            <w:shd w:val="clear" w:color="auto" w:fill="auto"/>
            <w:tcMar>
              <w:top w:w="100" w:type="dxa"/>
              <w:left w:w="100" w:type="dxa"/>
              <w:bottom w:w="100" w:type="dxa"/>
              <w:right w:w="100" w:type="dxa"/>
            </w:tcMar>
          </w:tcPr>
          <w:p w14:paraId="3B5D9762"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Risks</w:t>
            </w:r>
          </w:p>
        </w:tc>
        <w:tc>
          <w:tcPr>
            <w:tcW w:w="3969" w:type="dxa"/>
            <w:shd w:val="clear" w:color="auto" w:fill="auto"/>
            <w:tcMar>
              <w:top w:w="100" w:type="dxa"/>
              <w:left w:w="100" w:type="dxa"/>
              <w:bottom w:w="100" w:type="dxa"/>
              <w:right w:w="100" w:type="dxa"/>
            </w:tcMar>
          </w:tcPr>
          <w:p w14:paraId="10855AB4"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Details</w:t>
            </w:r>
          </w:p>
        </w:tc>
        <w:tc>
          <w:tcPr>
            <w:tcW w:w="4536" w:type="dxa"/>
            <w:shd w:val="clear" w:color="auto" w:fill="auto"/>
            <w:tcMar>
              <w:top w:w="100" w:type="dxa"/>
              <w:left w:w="100" w:type="dxa"/>
              <w:bottom w:w="100" w:type="dxa"/>
              <w:right w:w="100" w:type="dxa"/>
            </w:tcMar>
          </w:tcPr>
          <w:p w14:paraId="66F56588"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Mitigation</w:t>
            </w:r>
          </w:p>
        </w:tc>
      </w:tr>
      <w:tr w:rsidR="007B5863" w:rsidRPr="00F96B0A" w14:paraId="32F1404B" w14:textId="77777777" w:rsidTr="0083738D">
        <w:tc>
          <w:tcPr>
            <w:tcW w:w="1560" w:type="dxa"/>
            <w:shd w:val="clear" w:color="auto" w:fill="auto"/>
            <w:tcMar>
              <w:top w:w="100" w:type="dxa"/>
              <w:left w:w="100" w:type="dxa"/>
              <w:bottom w:w="100" w:type="dxa"/>
              <w:right w:w="100" w:type="dxa"/>
            </w:tcMar>
          </w:tcPr>
          <w:p w14:paraId="47A2BF73"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Technical Risks</w:t>
            </w:r>
          </w:p>
        </w:tc>
        <w:tc>
          <w:tcPr>
            <w:tcW w:w="3969" w:type="dxa"/>
            <w:shd w:val="clear" w:color="auto" w:fill="auto"/>
            <w:tcMar>
              <w:top w:w="100" w:type="dxa"/>
              <w:left w:w="100" w:type="dxa"/>
              <w:bottom w:w="100" w:type="dxa"/>
              <w:right w:w="100" w:type="dxa"/>
            </w:tcMar>
          </w:tcPr>
          <w:p w14:paraId="49976822"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system may fail to operate.</w:t>
            </w:r>
          </w:p>
          <w:p w14:paraId="5082B385" w14:textId="77777777" w:rsidR="007B5863" w:rsidRPr="00F96B0A" w:rsidRDefault="007B5863" w:rsidP="00F96B0A">
            <w:pPr>
              <w:rPr>
                <w:rFonts w:asciiTheme="minorHAnsi" w:hAnsiTheme="minorHAnsi" w:cstheme="minorHAnsi"/>
                <w:sz w:val="26"/>
                <w:szCs w:val="26"/>
                <w:highlight w:val="yellow"/>
              </w:rPr>
            </w:pPr>
            <w:r w:rsidRPr="00F96B0A">
              <w:rPr>
                <w:rFonts w:asciiTheme="minorHAnsi" w:hAnsiTheme="minorHAnsi" w:cstheme="minorHAnsi"/>
                <w:sz w:val="26"/>
                <w:szCs w:val="26"/>
                <w:highlight w:val="yellow"/>
              </w:rPr>
              <w:t>The system may not be able to communicate with the other field elements.</w:t>
            </w:r>
          </w:p>
          <w:p w14:paraId="412DE6FC" w14:textId="77777777" w:rsidR="007B5863" w:rsidRPr="00F96B0A" w:rsidRDefault="007B5863" w:rsidP="00F96B0A">
            <w:pPr>
              <w:rPr>
                <w:rFonts w:asciiTheme="minorHAnsi" w:hAnsiTheme="minorHAnsi" w:cstheme="minorHAnsi"/>
                <w:sz w:val="26"/>
                <w:szCs w:val="26"/>
                <w:highlight w:val="yellow"/>
              </w:rPr>
            </w:pPr>
            <w:r w:rsidRPr="00F96B0A">
              <w:rPr>
                <w:rFonts w:asciiTheme="minorHAnsi" w:hAnsiTheme="minorHAnsi" w:cstheme="minorHAnsi"/>
                <w:sz w:val="26"/>
                <w:szCs w:val="26"/>
                <w:highlight w:val="yellow"/>
              </w:rPr>
              <w:t>The data transmission may get interrupted.</w:t>
            </w:r>
          </w:p>
          <w:p w14:paraId="19031A15"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monitoring system can fail due to server problems.</w:t>
            </w:r>
          </w:p>
          <w:p w14:paraId="270C4483"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lights may become inoperative.</w:t>
            </w:r>
          </w:p>
          <w:p w14:paraId="1CAD27DD"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green"/>
              </w:rPr>
              <w:t>The timing delay may be wrongly programmed, which can lead to false phase</w:t>
            </w:r>
            <w:r w:rsidR="00F73B9A" w:rsidRPr="00F96B0A">
              <w:rPr>
                <w:rFonts w:asciiTheme="minorHAnsi" w:hAnsiTheme="minorHAnsi" w:cstheme="minorHAnsi"/>
                <w:sz w:val="26"/>
                <w:szCs w:val="26"/>
                <w:highlight w:val="green"/>
              </w:rPr>
              <w:t xml:space="preserve"> </w:t>
            </w:r>
            <w:r w:rsidRPr="00F96B0A">
              <w:rPr>
                <w:rFonts w:asciiTheme="minorHAnsi" w:hAnsiTheme="minorHAnsi" w:cstheme="minorHAnsi"/>
                <w:sz w:val="26"/>
                <w:szCs w:val="26"/>
                <w:highlight w:val="green"/>
              </w:rPr>
              <w:t>detection.</w:t>
            </w:r>
          </w:p>
        </w:tc>
        <w:tc>
          <w:tcPr>
            <w:tcW w:w="4536" w:type="dxa"/>
            <w:shd w:val="clear" w:color="auto" w:fill="auto"/>
            <w:tcMar>
              <w:top w:w="100" w:type="dxa"/>
              <w:left w:w="100" w:type="dxa"/>
              <w:bottom w:w="100" w:type="dxa"/>
              <w:right w:w="100" w:type="dxa"/>
            </w:tcMar>
          </w:tcPr>
          <w:p w14:paraId="39DF0DB2"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w:t>
            </w:r>
            <w:r w:rsidR="00E57C4D" w:rsidRPr="00F96B0A">
              <w:rPr>
                <w:rFonts w:asciiTheme="minorHAnsi" w:hAnsiTheme="minorHAnsi" w:cstheme="minorHAnsi"/>
                <w:sz w:val="26"/>
                <w:szCs w:val="26"/>
                <w:highlight w:val="white"/>
              </w:rPr>
              <w:t>admin</w:t>
            </w:r>
            <w:r w:rsidRPr="00F96B0A">
              <w:rPr>
                <w:rFonts w:asciiTheme="minorHAnsi" w:hAnsiTheme="minorHAnsi" w:cstheme="minorHAnsi"/>
                <w:sz w:val="26"/>
                <w:szCs w:val="26"/>
                <w:highlight w:val="white"/>
              </w:rPr>
              <w:t xml:space="preserve"> needs to check the system periodically </w:t>
            </w:r>
            <w:r w:rsidR="0096316D" w:rsidRPr="00F96B0A">
              <w:rPr>
                <w:rFonts w:asciiTheme="minorHAnsi" w:hAnsiTheme="minorHAnsi" w:cstheme="minorHAnsi"/>
                <w:sz w:val="26"/>
                <w:szCs w:val="26"/>
                <w:highlight w:val="white"/>
              </w:rPr>
              <w:t>to</w:t>
            </w:r>
            <w:r w:rsidRPr="00F96B0A">
              <w:rPr>
                <w:rFonts w:asciiTheme="minorHAnsi" w:hAnsiTheme="minorHAnsi" w:cstheme="minorHAnsi"/>
                <w:sz w:val="26"/>
                <w:szCs w:val="26"/>
                <w:highlight w:val="white"/>
              </w:rPr>
              <w:t xml:space="preserve"> identify </w:t>
            </w:r>
            <w:r w:rsidR="0096316D" w:rsidRPr="00F96B0A">
              <w:rPr>
                <w:rFonts w:asciiTheme="minorHAnsi" w:hAnsiTheme="minorHAnsi" w:cstheme="minorHAnsi"/>
                <w:sz w:val="26"/>
                <w:szCs w:val="26"/>
                <w:highlight w:val="white"/>
              </w:rPr>
              <w:t>any</w:t>
            </w:r>
            <w:r w:rsidRPr="00F96B0A">
              <w:rPr>
                <w:rFonts w:asciiTheme="minorHAnsi" w:hAnsiTheme="minorHAnsi" w:cstheme="minorHAnsi"/>
                <w:sz w:val="26"/>
                <w:szCs w:val="26"/>
                <w:highlight w:val="white"/>
              </w:rPr>
              <w:t xml:space="preserve"> faults. The </w:t>
            </w:r>
            <w:r w:rsidR="00E57C4D" w:rsidRPr="00F96B0A">
              <w:rPr>
                <w:rFonts w:asciiTheme="minorHAnsi" w:hAnsiTheme="minorHAnsi" w:cstheme="minorHAnsi"/>
                <w:sz w:val="26"/>
                <w:szCs w:val="26"/>
                <w:highlight w:val="white"/>
              </w:rPr>
              <w:t>admin</w:t>
            </w:r>
            <w:r w:rsidRPr="00F96B0A">
              <w:rPr>
                <w:rFonts w:asciiTheme="minorHAnsi" w:hAnsiTheme="minorHAnsi" w:cstheme="minorHAnsi"/>
                <w:sz w:val="26"/>
                <w:szCs w:val="26"/>
                <w:highlight w:val="white"/>
              </w:rPr>
              <w:t xml:space="preserve"> should also incorporate proper maintenance of the system.</w:t>
            </w:r>
          </w:p>
          <w:p w14:paraId="3D1D394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Cloud computing </w:t>
            </w:r>
            <w:r w:rsidR="00E57C4D" w:rsidRPr="00F96B0A">
              <w:rPr>
                <w:rFonts w:asciiTheme="minorHAnsi" w:hAnsiTheme="minorHAnsi" w:cstheme="minorHAnsi"/>
                <w:sz w:val="26"/>
                <w:szCs w:val="26"/>
                <w:highlight w:val="white"/>
              </w:rPr>
              <w:t xml:space="preserve">encryption </w:t>
            </w:r>
            <w:r w:rsidRPr="00F96B0A">
              <w:rPr>
                <w:rFonts w:asciiTheme="minorHAnsi" w:hAnsiTheme="minorHAnsi" w:cstheme="minorHAnsi"/>
                <w:sz w:val="26"/>
                <w:szCs w:val="26"/>
                <w:highlight w:val="white"/>
              </w:rPr>
              <w:t xml:space="preserve">features should be included to enable </w:t>
            </w:r>
            <w:r w:rsidR="00E57C4D" w:rsidRPr="00F96B0A">
              <w:rPr>
                <w:rFonts w:asciiTheme="minorHAnsi" w:hAnsiTheme="minorHAnsi" w:cstheme="minorHAnsi"/>
                <w:sz w:val="26"/>
                <w:szCs w:val="26"/>
                <w:highlight w:val="white"/>
              </w:rPr>
              <w:t>safer</w:t>
            </w:r>
            <w:r w:rsidRPr="00F96B0A">
              <w:rPr>
                <w:rFonts w:asciiTheme="minorHAnsi" w:hAnsiTheme="minorHAnsi" w:cstheme="minorHAnsi"/>
                <w:sz w:val="26"/>
                <w:szCs w:val="26"/>
                <w:highlight w:val="white"/>
              </w:rPr>
              <w:t xml:space="preserve"> communication system within the field elements.</w:t>
            </w:r>
          </w:p>
          <w:p w14:paraId="252B7445"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lights and the electrical system should be periodically checked. </w:t>
            </w:r>
          </w:p>
          <w:p w14:paraId="0F18513D"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programming should be checked and tested before </w:t>
            </w:r>
            <w:r w:rsidR="00E57C4D" w:rsidRPr="00F96B0A">
              <w:rPr>
                <w:rFonts w:asciiTheme="minorHAnsi" w:hAnsiTheme="minorHAnsi" w:cstheme="minorHAnsi"/>
                <w:sz w:val="26"/>
                <w:szCs w:val="26"/>
                <w:highlight w:val="white"/>
              </w:rPr>
              <w:t>deployment</w:t>
            </w:r>
            <w:r w:rsidRPr="00F96B0A">
              <w:rPr>
                <w:rFonts w:asciiTheme="minorHAnsi" w:hAnsiTheme="minorHAnsi" w:cstheme="minorHAnsi"/>
                <w:sz w:val="26"/>
                <w:szCs w:val="26"/>
                <w:highlight w:val="white"/>
              </w:rPr>
              <w:t xml:space="preserve"> to avoid th</w:t>
            </w:r>
            <w:r w:rsidR="00E57C4D" w:rsidRPr="00F96B0A">
              <w:rPr>
                <w:rFonts w:asciiTheme="minorHAnsi" w:hAnsiTheme="minorHAnsi" w:cstheme="minorHAnsi"/>
                <w:sz w:val="26"/>
                <w:szCs w:val="26"/>
                <w:highlight w:val="white"/>
              </w:rPr>
              <w:t>is</w:t>
            </w:r>
            <w:r w:rsidRPr="00F96B0A">
              <w:rPr>
                <w:rFonts w:asciiTheme="minorHAnsi" w:hAnsiTheme="minorHAnsi" w:cstheme="minorHAnsi"/>
                <w:sz w:val="26"/>
                <w:szCs w:val="26"/>
                <w:highlight w:val="white"/>
              </w:rPr>
              <w:t xml:space="preserve">. </w:t>
            </w:r>
          </w:p>
        </w:tc>
      </w:tr>
      <w:tr w:rsidR="007B5863" w:rsidRPr="00F96B0A" w14:paraId="775D013D" w14:textId="77777777" w:rsidTr="0083738D">
        <w:tc>
          <w:tcPr>
            <w:tcW w:w="1560" w:type="dxa"/>
            <w:shd w:val="clear" w:color="auto" w:fill="auto"/>
            <w:tcMar>
              <w:top w:w="100" w:type="dxa"/>
              <w:left w:w="100" w:type="dxa"/>
              <w:bottom w:w="100" w:type="dxa"/>
              <w:right w:w="100" w:type="dxa"/>
            </w:tcMar>
          </w:tcPr>
          <w:p w14:paraId="6C3C3A63"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Security Risks</w:t>
            </w:r>
          </w:p>
        </w:tc>
        <w:tc>
          <w:tcPr>
            <w:tcW w:w="3969" w:type="dxa"/>
            <w:shd w:val="clear" w:color="auto" w:fill="auto"/>
            <w:tcMar>
              <w:top w:w="100" w:type="dxa"/>
              <w:left w:w="100" w:type="dxa"/>
              <w:bottom w:w="100" w:type="dxa"/>
              <w:right w:w="100" w:type="dxa"/>
            </w:tcMar>
          </w:tcPr>
          <w:p w14:paraId="5D98CA32" w14:textId="77777777" w:rsidR="00F73B9A" w:rsidRPr="00F96B0A" w:rsidRDefault="00F73B9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red"/>
              </w:rPr>
              <w:t>The TCS could be hacked due to security breaches.</w:t>
            </w:r>
          </w:p>
        </w:tc>
        <w:tc>
          <w:tcPr>
            <w:tcW w:w="4536" w:type="dxa"/>
            <w:shd w:val="clear" w:color="auto" w:fill="auto"/>
            <w:tcMar>
              <w:top w:w="100" w:type="dxa"/>
              <w:left w:w="100" w:type="dxa"/>
              <w:bottom w:w="100" w:type="dxa"/>
              <w:right w:w="100" w:type="dxa"/>
            </w:tcMar>
          </w:tcPr>
          <w:p w14:paraId="4991BF19" w14:textId="77777777" w:rsidR="007B5863" w:rsidRPr="00F96B0A" w:rsidRDefault="00F73B9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Ensuring the credentials of the users are monitored closely.</w:t>
            </w:r>
          </w:p>
        </w:tc>
      </w:tr>
      <w:tr w:rsidR="007B5863" w:rsidRPr="00F96B0A" w14:paraId="7B98647F" w14:textId="77777777" w:rsidTr="0083738D">
        <w:tc>
          <w:tcPr>
            <w:tcW w:w="1560" w:type="dxa"/>
            <w:shd w:val="clear" w:color="auto" w:fill="auto"/>
            <w:tcMar>
              <w:top w:w="100" w:type="dxa"/>
              <w:left w:w="100" w:type="dxa"/>
              <w:bottom w:w="100" w:type="dxa"/>
              <w:right w:w="100" w:type="dxa"/>
            </w:tcMar>
          </w:tcPr>
          <w:p w14:paraId="4605753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Operational Risks</w:t>
            </w:r>
          </w:p>
        </w:tc>
        <w:tc>
          <w:tcPr>
            <w:tcW w:w="3969" w:type="dxa"/>
            <w:shd w:val="clear" w:color="auto" w:fill="auto"/>
            <w:tcMar>
              <w:top w:w="100" w:type="dxa"/>
              <w:left w:w="100" w:type="dxa"/>
              <w:bottom w:w="100" w:type="dxa"/>
              <w:right w:w="100" w:type="dxa"/>
            </w:tcMar>
          </w:tcPr>
          <w:p w14:paraId="5A6EF37B" w14:textId="77777777" w:rsidR="0048298F" w:rsidRPr="00F96B0A" w:rsidRDefault="007B5863" w:rsidP="00F96B0A">
            <w:pPr>
              <w:rPr>
                <w:rFonts w:asciiTheme="minorHAnsi" w:hAnsiTheme="minorHAnsi" w:cstheme="minorHAnsi"/>
                <w:sz w:val="26"/>
                <w:szCs w:val="26"/>
                <w:highlight w:val="green"/>
              </w:rPr>
            </w:pPr>
            <w:r w:rsidRPr="00F96B0A">
              <w:rPr>
                <w:rFonts w:asciiTheme="minorHAnsi" w:hAnsiTheme="minorHAnsi" w:cstheme="minorHAnsi"/>
                <w:sz w:val="26"/>
                <w:szCs w:val="26"/>
                <w:highlight w:val="green"/>
              </w:rPr>
              <w:t xml:space="preserve">Operational risk </w:t>
            </w:r>
            <w:r w:rsidR="0048298F" w:rsidRPr="00F96B0A">
              <w:rPr>
                <w:rFonts w:asciiTheme="minorHAnsi" w:hAnsiTheme="minorHAnsi" w:cstheme="minorHAnsi"/>
                <w:sz w:val="26"/>
                <w:szCs w:val="26"/>
                <w:highlight w:val="green"/>
              </w:rPr>
              <w:t>may</w:t>
            </w:r>
            <w:r w:rsidRPr="00F96B0A">
              <w:rPr>
                <w:rFonts w:asciiTheme="minorHAnsi" w:hAnsiTheme="minorHAnsi" w:cstheme="minorHAnsi"/>
                <w:sz w:val="26"/>
                <w:szCs w:val="26"/>
                <w:highlight w:val="green"/>
              </w:rPr>
              <w:t xml:space="preserve"> </w:t>
            </w:r>
            <w:r w:rsidR="0048298F" w:rsidRPr="00F96B0A">
              <w:rPr>
                <w:rFonts w:asciiTheme="minorHAnsi" w:hAnsiTheme="minorHAnsi" w:cstheme="minorHAnsi"/>
                <w:sz w:val="26"/>
                <w:szCs w:val="26"/>
                <w:highlight w:val="green"/>
              </w:rPr>
              <w:t>arise</w:t>
            </w:r>
            <w:r w:rsidRPr="00F96B0A">
              <w:rPr>
                <w:rFonts w:asciiTheme="minorHAnsi" w:hAnsiTheme="minorHAnsi" w:cstheme="minorHAnsi"/>
                <w:sz w:val="26"/>
                <w:szCs w:val="26"/>
                <w:highlight w:val="green"/>
              </w:rPr>
              <w:t xml:space="preserve"> </w:t>
            </w:r>
            <w:r w:rsidR="0048298F" w:rsidRPr="00F96B0A">
              <w:rPr>
                <w:rFonts w:asciiTheme="minorHAnsi" w:hAnsiTheme="minorHAnsi" w:cstheme="minorHAnsi"/>
                <w:sz w:val="26"/>
                <w:szCs w:val="26"/>
                <w:highlight w:val="green"/>
              </w:rPr>
              <w:t>when</w:t>
            </w:r>
            <w:r w:rsidRPr="00F96B0A">
              <w:rPr>
                <w:rFonts w:asciiTheme="minorHAnsi" w:hAnsiTheme="minorHAnsi" w:cstheme="minorHAnsi"/>
                <w:sz w:val="26"/>
                <w:szCs w:val="26"/>
                <w:highlight w:val="green"/>
              </w:rPr>
              <w:t xml:space="preserve"> the</w:t>
            </w:r>
            <w:r w:rsidR="0048298F" w:rsidRPr="00F96B0A">
              <w:rPr>
                <w:rFonts w:asciiTheme="minorHAnsi" w:hAnsiTheme="minorHAnsi" w:cstheme="minorHAnsi"/>
                <w:sz w:val="26"/>
                <w:szCs w:val="26"/>
                <w:highlight w:val="green"/>
              </w:rPr>
              <w:t>re is</w:t>
            </w:r>
            <w:r w:rsidRPr="00F96B0A">
              <w:rPr>
                <w:rFonts w:asciiTheme="minorHAnsi" w:hAnsiTheme="minorHAnsi" w:cstheme="minorHAnsi"/>
                <w:sz w:val="26"/>
                <w:szCs w:val="26"/>
                <w:highlight w:val="green"/>
              </w:rPr>
              <w:t xml:space="preserve"> involvement of multiple parties handl</w:t>
            </w:r>
            <w:r w:rsidR="0048298F" w:rsidRPr="00F96B0A">
              <w:rPr>
                <w:rFonts w:asciiTheme="minorHAnsi" w:hAnsiTheme="minorHAnsi" w:cstheme="minorHAnsi"/>
                <w:sz w:val="26"/>
                <w:szCs w:val="26"/>
                <w:highlight w:val="green"/>
              </w:rPr>
              <w:t>ing</w:t>
            </w:r>
            <w:r w:rsidRPr="00F96B0A">
              <w:rPr>
                <w:rFonts w:asciiTheme="minorHAnsi" w:hAnsiTheme="minorHAnsi" w:cstheme="minorHAnsi"/>
                <w:sz w:val="26"/>
                <w:szCs w:val="26"/>
                <w:highlight w:val="green"/>
              </w:rPr>
              <w:t xml:space="preserve"> </w:t>
            </w:r>
            <w:r w:rsidR="00F73B9A" w:rsidRPr="00F96B0A">
              <w:rPr>
                <w:rFonts w:asciiTheme="minorHAnsi" w:hAnsiTheme="minorHAnsi" w:cstheme="minorHAnsi"/>
                <w:sz w:val="26"/>
                <w:szCs w:val="26"/>
                <w:highlight w:val="green"/>
              </w:rPr>
              <w:t>TCS</w:t>
            </w:r>
            <w:r w:rsidRPr="00F96B0A">
              <w:rPr>
                <w:rFonts w:asciiTheme="minorHAnsi" w:hAnsiTheme="minorHAnsi" w:cstheme="minorHAnsi"/>
                <w:sz w:val="26"/>
                <w:szCs w:val="26"/>
                <w:highlight w:val="green"/>
              </w:rPr>
              <w:t xml:space="preserve">. </w:t>
            </w:r>
          </w:p>
          <w:p w14:paraId="6D7FA57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yellow"/>
              </w:rPr>
              <w:t xml:space="preserve">The operator may not be </w:t>
            </w:r>
            <w:r w:rsidR="00212267" w:rsidRPr="00F96B0A">
              <w:rPr>
                <w:rFonts w:asciiTheme="minorHAnsi" w:hAnsiTheme="minorHAnsi" w:cstheme="minorHAnsi"/>
                <w:sz w:val="26"/>
                <w:szCs w:val="26"/>
                <w:highlight w:val="yellow"/>
              </w:rPr>
              <w:t>trained</w:t>
            </w:r>
            <w:r w:rsidRPr="00F96B0A">
              <w:rPr>
                <w:rFonts w:asciiTheme="minorHAnsi" w:hAnsiTheme="minorHAnsi" w:cstheme="minorHAnsi"/>
                <w:sz w:val="26"/>
                <w:szCs w:val="26"/>
                <w:highlight w:val="yellow"/>
              </w:rPr>
              <w:t xml:space="preserve"> to handle</w:t>
            </w:r>
            <w:r w:rsidR="00212267" w:rsidRPr="00F96B0A">
              <w:rPr>
                <w:rFonts w:asciiTheme="minorHAnsi" w:hAnsiTheme="minorHAnsi" w:cstheme="minorHAnsi"/>
                <w:sz w:val="26"/>
                <w:szCs w:val="26"/>
                <w:highlight w:val="yellow"/>
              </w:rPr>
              <w:t xml:space="preserve"> TCS.</w:t>
            </w:r>
          </w:p>
        </w:tc>
        <w:tc>
          <w:tcPr>
            <w:tcW w:w="4536" w:type="dxa"/>
            <w:shd w:val="clear" w:color="auto" w:fill="auto"/>
            <w:tcMar>
              <w:top w:w="100" w:type="dxa"/>
              <w:left w:w="100" w:type="dxa"/>
              <w:bottom w:w="100" w:type="dxa"/>
              <w:right w:w="100" w:type="dxa"/>
            </w:tcMar>
          </w:tcPr>
          <w:p w14:paraId="54FC1375" w14:textId="77777777" w:rsidR="0048298F" w:rsidRPr="00F96B0A" w:rsidRDefault="0048298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operation of the TCS should be centralized to avoid any conflicts.</w:t>
            </w:r>
          </w:p>
          <w:p w14:paraId="65835D1F"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operator should be trained for the correct implementation and operation of the </w:t>
            </w:r>
            <w:r w:rsidR="003923F9" w:rsidRPr="00F96B0A">
              <w:rPr>
                <w:rFonts w:asciiTheme="minorHAnsi" w:hAnsiTheme="minorHAnsi" w:cstheme="minorHAnsi"/>
                <w:sz w:val="26"/>
                <w:szCs w:val="26"/>
                <w:highlight w:val="white"/>
              </w:rPr>
              <w:t>TCS</w:t>
            </w:r>
            <w:r w:rsidRPr="00F96B0A">
              <w:rPr>
                <w:rFonts w:asciiTheme="minorHAnsi" w:hAnsiTheme="minorHAnsi" w:cstheme="minorHAnsi"/>
                <w:sz w:val="26"/>
                <w:szCs w:val="26"/>
                <w:highlight w:val="white"/>
              </w:rPr>
              <w:t>.</w:t>
            </w:r>
          </w:p>
        </w:tc>
      </w:tr>
    </w:tbl>
    <w:p w14:paraId="20544E1B" w14:textId="77777777" w:rsidR="0083738D" w:rsidRDefault="0083738D" w:rsidP="00F96B0A">
      <w:pPr>
        <w:jc w:val="center"/>
        <w:rPr>
          <w:i/>
          <w:iCs/>
        </w:rPr>
      </w:pPr>
      <w:r w:rsidRPr="00F96B0A">
        <w:rPr>
          <w:rFonts w:cstheme="minorHAnsi"/>
          <w:i/>
          <w:iCs/>
        </w:rPr>
        <w:t>Ta</w:t>
      </w:r>
      <w:r w:rsidRPr="00212267">
        <w:rPr>
          <w:i/>
          <w:iCs/>
        </w:rPr>
        <w:t xml:space="preserve">ble </w:t>
      </w:r>
      <w:r>
        <w:rPr>
          <w:i/>
          <w:iCs/>
        </w:rPr>
        <w:t>5</w:t>
      </w:r>
      <w:r w:rsidRPr="00212267">
        <w:rPr>
          <w:i/>
          <w:iCs/>
        </w:rPr>
        <w:t xml:space="preserve"> – </w:t>
      </w:r>
      <w:r>
        <w:rPr>
          <w:i/>
          <w:iCs/>
        </w:rPr>
        <w:t>Risk</w:t>
      </w:r>
      <w:r w:rsidRPr="00212267">
        <w:rPr>
          <w:i/>
          <w:iCs/>
        </w:rPr>
        <w:t xml:space="preserve"> </w:t>
      </w:r>
      <w:r>
        <w:rPr>
          <w:i/>
          <w:iCs/>
        </w:rPr>
        <w:t>Analysis</w:t>
      </w:r>
    </w:p>
    <w:p w14:paraId="5D451FEC" w14:textId="77777777" w:rsidR="00C12EF1" w:rsidRDefault="00C12EF1" w:rsidP="00F96B0A">
      <w:pPr>
        <w:jc w:val="center"/>
        <w:rPr>
          <w:i/>
          <w:iCs/>
        </w:rPr>
      </w:pPr>
    </w:p>
    <w:p w14:paraId="3FE690D4" w14:textId="77777777" w:rsidR="00C12EF1" w:rsidRDefault="00C12EF1" w:rsidP="00F96B0A">
      <w:pPr>
        <w:jc w:val="center"/>
        <w:rPr>
          <w:i/>
          <w:iCs/>
        </w:rPr>
      </w:pPr>
    </w:p>
    <w:p w14:paraId="0B4EE4AB" w14:textId="77777777" w:rsidR="00C12EF1" w:rsidRDefault="00C12EF1" w:rsidP="00F96B0A">
      <w:pPr>
        <w:jc w:val="center"/>
        <w:rPr>
          <w:i/>
          <w:iCs/>
        </w:rPr>
      </w:pPr>
    </w:p>
    <w:p w14:paraId="6CA72AD1" w14:textId="77777777" w:rsidR="00C12EF1" w:rsidRDefault="00C12EF1" w:rsidP="00F96B0A">
      <w:pPr>
        <w:jc w:val="center"/>
        <w:rPr>
          <w:i/>
          <w:iCs/>
        </w:rPr>
      </w:pPr>
    </w:p>
    <w:p w14:paraId="642284B1" w14:textId="77777777" w:rsidR="00181606" w:rsidRDefault="00181606" w:rsidP="00181606">
      <w:pPr>
        <w:pStyle w:val="Heading1"/>
        <w:rPr>
          <w:rStyle w:val="Emphasis"/>
        </w:rPr>
      </w:pPr>
      <w:bookmarkStart w:id="23" w:name="_Toc25705459"/>
      <w:r>
        <w:rPr>
          <w:rStyle w:val="Emphasis"/>
        </w:rPr>
        <w:lastRenderedPageBreak/>
        <w:t>First Release Plan</w:t>
      </w:r>
      <w:bookmarkEnd w:id="23"/>
    </w:p>
    <w:p w14:paraId="1B496261" w14:textId="77777777" w:rsidR="00F96B0A" w:rsidRPr="00F96B0A" w:rsidRDefault="00F96B0A" w:rsidP="00F96B0A">
      <w:pPr>
        <w:jc w:val="both"/>
        <w:rPr>
          <w:highlight w:val="white"/>
        </w:rPr>
      </w:pPr>
      <w:r w:rsidRPr="00F96B0A">
        <w:rPr>
          <w:highlight w:val="white"/>
        </w:rPr>
        <w:t xml:space="preserve">The planning for the project launch will include taking into account the pre-requisites for the task. These include sharing information with the </w:t>
      </w:r>
      <w:r>
        <w:rPr>
          <w:highlight w:val="white"/>
        </w:rPr>
        <w:t>stakeholders</w:t>
      </w:r>
      <w:r w:rsidRPr="00F96B0A">
        <w:rPr>
          <w:highlight w:val="white"/>
        </w:rPr>
        <w:t xml:space="preserve"> of the project. The resources that are available for the project should also be identified, </w:t>
      </w:r>
      <w:r>
        <w:rPr>
          <w:highlight w:val="white"/>
        </w:rPr>
        <w:t>when</w:t>
      </w:r>
      <w:r w:rsidRPr="00F96B0A">
        <w:rPr>
          <w:highlight w:val="white"/>
        </w:rPr>
        <w:t xml:space="preserve"> includ</w:t>
      </w:r>
      <w:r>
        <w:rPr>
          <w:highlight w:val="white"/>
        </w:rPr>
        <w:t>ing</w:t>
      </w:r>
      <w:r w:rsidRPr="00F96B0A">
        <w:rPr>
          <w:highlight w:val="white"/>
        </w:rPr>
        <w:t xml:space="preserve"> data and charts.</w:t>
      </w:r>
    </w:p>
    <w:p w14:paraId="694FE22D" w14:textId="77777777" w:rsidR="00F96B0A" w:rsidRPr="00F96B0A" w:rsidRDefault="00F96B0A" w:rsidP="00F96B0A">
      <w:pPr>
        <w:jc w:val="both"/>
        <w:rPr>
          <w:highlight w:val="white"/>
        </w:rPr>
      </w:pPr>
      <w:r w:rsidRPr="00F96B0A">
        <w:rPr>
          <w:highlight w:val="white"/>
        </w:rPr>
        <w:t xml:space="preserve">The first Release plan for the software will be aimed at </w:t>
      </w:r>
      <w:r>
        <w:rPr>
          <w:highlight w:val="white"/>
        </w:rPr>
        <w:t>addressing</w:t>
      </w:r>
      <w:r w:rsidRPr="00F96B0A">
        <w:rPr>
          <w:highlight w:val="white"/>
        </w:rPr>
        <w:t xml:space="preserve"> the project objectives and checking whether the system can perform its designated functional and non-functional </w:t>
      </w:r>
      <w:r>
        <w:rPr>
          <w:highlight w:val="white"/>
        </w:rPr>
        <w:t>tasks</w:t>
      </w:r>
      <w:r w:rsidRPr="00F96B0A">
        <w:rPr>
          <w:highlight w:val="white"/>
        </w:rPr>
        <w:t>. The steps that will be taken for this review is as provided below:</w:t>
      </w:r>
    </w:p>
    <w:p w14:paraId="38A4C85E" w14:textId="77777777" w:rsidR="00F96B0A" w:rsidRPr="00F96B0A" w:rsidRDefault="00F96B0A" w:rsidP="00C310BD">
      <w:pPr>
        <w:jc w:val="both"/>
        <w:rPr>
          <w:bCs/>
          <w:highlight w:val="white"/>
        </w:rPr>
      </w:pPr>
      <w:r w:rsidRPr="00F96B0A">
        <w:rPr>
          <w:b/>
          <w:highlight w:val="white"/>
        </w:rPr>
        <w:t xml:space="preserve">Product Vision: </w:t>
      </w:r>
      <w:r>
        <w:rPr>
          <w:bCs/>
          <w:highlight w:val="white"/>
        </w:rPr>
        <w:t xml:space="preserve">To demonstrate the </w:t>
      </w:r>
      <w:r w:rsidR="00C310BD">
        <w:rPr>
          <w:bCs/>
          <w:highlight w:val="white"/>
        </w:rPr>
        <w:t xml:space="preserve">working of </w:t>
      </w:r>
      <w:r>
        <w:rPr>
          <w:bCs/>
          <w:highlight w:val="white"/>
        </w:rPr>
        <w:t>TCS</w:t>
      </w:r>
      <w:r w:rsidR="00C310BD">
        <w:rPr>
          <w:bCs/>
          <w:highlight w:val="white"/>
        </w:rPr>
        <w:t xml:space="preserve"> and its corresponding </w:t>
      </w:r>
      <w:r>
        <w:rPr>
          <w:bCs/>
          <w:highlight w:val="white"/>
        </w:rPr>
        <w:t xml:space="preserve">functional and non-functional </w:t>
      </w:r>
      <w:r w:rsidR="00C310BD">
        <w:rPr>
          <w:bCs/>
          <w:highlight w:val="white"/>
        </w:rPr>
        <w:t>requirements.</w:t>
      </w:r>
    </w:p>
    <w:p w14:paraId="24A786D5" w14:textId="77777777" w:rsidR="00F96B0A" w:rsidRPr="00F96B0A" w:rsidRDefault="00F96B0A" w:rsidP="00C310BD">
      <w:pPr>
        <w:jc w:val="both"/>
        <w:rPr>
          <w:highlight w:val="white"/>
        </w:rPr>
      </w:pPr>
      <w:r w:rsidRPr="00F96B0A">
        <w:rPr>
          <w:b/>
          <w:highlight w:val="white"/>
        </w:rPr>
        <w:t>Release</w:t>
      </w:r>
      <w:r w:rsidR="00C310BD">
        <w:rPr>
          <w:b/>
          <w:highlight w:val="white"/>
        </w:rPr>
        <w:t xml:space="preserve"> Schedule Review</w:t>
      </w:r>
      <w:r w:rsidRPr="00F96B0A">
        <w:rPr>
          <w:b/>
          <w:highlight w:val="white"/>
        </w:rPr>
        <w:t xml:space="preserve">: </w:t>
      </w:r>
      <w:r w:rsidR="00C310BD">
        <w:rPr>
          <w:highlight w:val="white"/>
        </w:rPr>
        <w:t>The schedule for the release will be decided based on the outcomes of the test case scenarios and risk case analysis by all the stakeholders</w:t>
      </w:r>
      <w:r w:rsidRPr="00F96B0A">
        <w:rPr>
          <w:highlight w:val="white"/>
        </w:rPr>
        <w:t>.</w:t>
      </w:r>
    </w:p>
    <w:p w14:paraId="49EC5433" w14:textId="77777777" w:rsidR="00F96B0A" w:rsidRPr="00F96B0A" w:rsidRDefault="00F96B0A" w:rsidP="00C310BD">
      <w:pPr>
        <w:jc w:val="both"/>
        <w:rPr>
          <w:highlight w:val="white"/>
        </w:rPr>
      </w:pPr>
      <w:r w:rsidRPr="00F96B0A">
        <w:rPr>
          <w:b/>
          <w:highlight w:val="white"/>
        </w:rPr>
        <w:t xml:space="preserve">Plan Schedule: </w:t>
      </w:r>
      <w:r w:rsidR="00C310BD">
        <w:rPr>
          <w:highlight w:val="white"/>
        </w:rPr>
        <w:t>The different milestones within each stage of the project will be identified and the corresponding data be presented regarding its functionality progress</w:t>
      </w:r>
      <w:r w:rsidRPr="00F96B0A">
        <w:rPr>
          <w:highlight w:val="white"/>
        </w:rPr>
        <w:t>.</w:t>
      </w:r>
      <w:r w:rsidR="00C310BD">
        <w:rPr>
          <w:highlight w:val="white"/>
        </w:rPr>
        <w:t xml:space="preserve"> Based on this data a schedule will be planned for the next stages.</w:t>
      </w:r>
    </w:p>
    <w:p w14:paraId="0A66F28F" w14:textId="11BC5BE5" w:rsidR="00F96B0A" w:rsidRPr="00F96B0A" w:rsidRDefault="00F96B0A" w:rsidP="00C310BD">
      <w:pPr>
        <w:jc w:val="both"/>
        <w:rPr>
          <w:highlight w:val="white"/>
        </w:rPr>
      </w:pPr>
      <w:r w:rsidRPr="00F96B0A">
        <w:rPr>
          <w:b/>
          <w:highlight w:val="white"/>
        </w:rPr>
        <w:t xml:space="preserve">Map the expected </w:t>
      </w:r>
      <w:r w:rsidR="00B302B7">
        <w:rPr>
          <w:b/>
          <w:highlight w:val="white"/>
        </w:rPr>
        <w:t xml:space="preserve">User </w:t>
      </w:r>
      <w:r w:rsidRPr="00F96B0A">
        <w:rPr>
          <w:b/>
          <w:highlight w:val="white"/>
        </w:rPr>
        <w:t>stor</w:t>
      </w:r>
      <w:r w:rsidR="00B302B7">
        <w:rPr>
          <w:b/>
          <w:highlight w:val="white"/>
        </w:rPr>
        <w:t>y</w:t>
      </w:r>
      <w:r w:rsidRPr="00F96B0A">
        <w:rPr>
          <w:b/>
          <w:highlight w:val="white"/>
        </w:rPr>
        <w:t xml:space="preserve"> scenarios to </w:t>
      </w:r>
      <w:r w:rsidR="00B302B7">
        <w:rPr>
          <w:b/>
          <w:highlight w:val="white"/>
        </w:rPr>
        <w:t>Test R</w:t>
      </w:r>
      <w:r w:rsidRPr="00F96B0A">
        <w:rPr>
          <w:b/>
          <w:highlight w:val="white"/>
        </w:rPr>
        <w:t>esult</w:t>
      </w:r>
      <w:r w:rsidR="00B302B7">
        <w:rPr>
          <w:b/>
          <w:highlight w:val="white"/>
        </w:rPr>
        <w:t>s</w:t>
      </w:r>
      <w:r w:rsidRPr="00F96B0A">
        <w:rPr>
          <w:b/>
          <w:highlight w:val="white"/>
        </w:rPr>
        <w:t>:</w:t>
      </w:r>
      <w:r w:rsidRPr="00F96B0A">
        <w:rPr>
          <w:highlight w:val="white"/>
        </w:rPr>
        <w:t xml:space="preserve"> </w:t>
      </w:r>
      <w:r w:rsidR="00C310BD">
        <w:rPr>
          <w:highlight w:val="white"/>
        </w:rPr>
        <w:t>From the user stories collected so far, the functional and non-functional requirements will be mapped to the results obtained for ease of tracking</w:t>
      </w:r>
      <w:r w:rsidRPr="00F96B0A">
        <w:rPr>
          <w:highlight w:val="white"/>
        </w:rPr>
        <w:t>.</w:t>
      </w:r>
    </w:p>
    <w:p w14:paraId="2A741D1C" w14:textId="77777777" w:rsidR="00F96B0A" w:rsidRPr="00F96B0A" w:rsidRDefault="00F96B0A" w:rsidP="00C310BD">
      <w:pPr>
        <w:jc w:val="both"/>
        <w:rPr>
          <w:highlight w:val="white"/>
        </w:rPr>
      </w:pPr>
      <w:r w:rsidRPr="00F96B0A">
        <w:rPr>
          <w:b/>
          <w:highlight w:val="white"/>
        </w:rPr>
        <w:t>Communication Plan:</w:t>
      </w:r>
      <w:r w:rsidR="00C310BD">
        <w:rPr>
          <w:highlight w:val="white"/>
        </w:rPr>
        <w:t xml:space="preserve"> The communication plan will help maintain a clear and consistent channel between all the stakeholders during the development of the TCS</w:t>
      </w:r>
      <w:r w:rsidRPr="00F96B0A">
        <w:rPr>
          <w:highlight w:val="white"/>
        </w:rPr>
        <w:t>.</w:t>
      </w:r>
      <w:r w:rsidR="00C310BD">
        <w:rPr>
          <w:highlight w:val="white"/>
        </w:rPr>
        <w:t xml:space="preserve"> This will enable the DCC to provide the team with any changes in their requirements if any are felt necessary. These can then be implemented prior to releasing the final product. The first release should have a log of all these communications with their status in the project.</w:t>
      </w:r>
    </w:p>
    <w:p w14:paraId="438D87C0" w14:textId="77777777" w:rsidR="00F96B0A" w:rsidRPr="00F96B0A" w:rsidRDefault="00F96B0A" w:rsidP="00C310BD">
      <w:pPr>
        <w:jc w:val="both"/>
        <w:rPr>
          <w:highlight w:val="white"/>
        </w:rPr>
      </w:pPr>
      <w:r w:rsidRPr="00F96B0A">
        <w:rPr>
          <w:b/>
          <w:highlight w:val="white"/>
        </w:rPr>
        <w:t xml:space="preserve">Test Case: </w:t>
      </w:r>
      <w:r w:rsidR="00C310BD">
        <w:rPr>
          <w:highlight w:val="white"/>
        </w:rPr>
        <w:t xml:space="preserve">The </w:t>
      </w:r>
      <w:r w:rsidR="00CB6875">
        <w:rPr>
          <w:highlight w:val="white"/>
        </w:rPr>
        <w:t xml:space="preserve">functionality of the </w:t>
      </w:r>
      <w:r w:rsidR="00C310BD">
        <w:rPr>
          <w:highlight w:val="white"/>
        </w:rPr>
        <w:t xml:space="preserve">TCS is demonstrated </w:t>
      </w:r>
      <w:r w:rsidR="00CB6875">
        <w:rPr>
          <w:highlight w:val="white"/>
        </w:rPr>
        <w:t>to the DCC through various test case scenarios. The scenarios will try to address the functional and non-functional requirements.</w:t>
      </w:r>
    </w:p>
    <w:p w14:paraId="279D9CA7" w14:textId="77777777" w:rsidR="00F96B0A" w:rsidRPr="00F96B0A" w:rsidRDefault="00F96B0A" w:rsidP="00C310BD">
      <w:pPr>
        <w:jc w:val="both"/>
        <w:rPr>
          <w:highlight w:val="white"/>
        </w:rPr>
      </w:pPr>
      <w:r w:rsidRPr="00F96B0A">
        <w:rPr>
          <w:b/>
          <w:highlight w:val="white"/>
        </w:rPr>
        <w:t xml:space="preserve">Re-Release: </w:t>
      </w:r>
      <w:r w:rsidR="00CB6875">
        <w:rPr>
          <w:highlight w:val="white"/>
        </w:rPr>
        <w:t>Schedule for future releases, if any</w:t>
      </w:r>
      <w:r w:rsidRPr="00F96B0A">
        <w:rPr>
          <w:highlight w:val="white"/>
        </w:rPr>
        <w:t>.</w:t>
      </w:r>
    </w:p>
    <w:p w14:paraId="648F8C94" w14:textId="77777777" w:rsidR="004A467B" w:rsidRPr="004A467B" w:rsidRDefault="004A467B" w:rsidP="004A467B">
      <w:pPr>
        <w:rPr>
          <w:rFonts w:cstheme="minorHAnsi"/>
        </w:rPr>
      </w:pPr>
    </w:p>
    <w:p w14:paraId="721108C4" w14:textId="77777777" w:rsidR="0066296B" w:rsidRPr="007B5863" w:rsidRDefault="0066296B" w:rsidP="0083738D">
      <w:pPr>
        <w:pStyle w:val="Heading1"/>
        <w:jc w:val="center"/>
        <w:rPr>
          <w:rFonts w:asciiTheme="minorHAnsi" w:hAnsiTheme="minorHAnsi" w:cstheme="minorHAnsi"/>
          <w:sz w:val="26"/>
          <w:szCs w:val="26"/>
        </w:rPr>
      </w:pPr>
    </w:p>
    <w:p w14:paraId="128A42D7" w14:textId="77777777" w:rsidR="0066296B" w:rsidRPr="007B5863" w:rsidRDefault="0066296B" w:rsidP="0066296B">
      <w:pPr>
        <w:rPr>
          <w:rFonts w:cstheme="minorHAnsi"/>
        </w:rPr>
      </w:pPr>
    </w:p>
    <w:p w14:paraId="5D32DA7E" w14:textId="77777777" w:rsidR="00BB6B5A" w:rsidRDefault="00BB6B5A" w:rsidP="0066296B"/>
    <w:p w14:paraId="02F4E9F2" w14:textId="77777777" w:rsidR="009E4688" w:rsidRDefault="009E4688" w:rsidP="00C12EF1">
      <w:pPr>
        <w:pStyle w:val="Heading1"/>
        <w:rPr>
          <w:rStyle w:val="Emphasis"/>
        </w:rPr>
      </w:pPr>
      <w:bookmarkStart w:id="24" w:name="_Toc25705460"/>
      <w:r>
        <w:rPr>
          <w:rStyle w:val="Emphasis"/>
        </w:rPr>
        <w:lastRenderedPageBreak/>
        <w:t>Code</w:t>
      </w:r>
      <w:bookmarkEnd w:id="24"/>
    </w:p>
    <w:p w14:paraId="08BF980C" w14:textId="4F69EC0F" w:rsidR="009E4688" w:rsidRPr="009E4688" w:rsidRDefault="00391DD2" w:rsidP="009E4688">
      <w:r>
        <w:t xml:space="preserve">The </w:t>
      </w:r>
      <w:r w:rsidR="00E102DD">
        <w:t>software team has developed the code for the working of the TCS. The code shows how the system changes the traffic signals between the lanes (</w:t>
      </w:r>
      <w:r w:rsidR="00D72ED7">
        <w:t>r</w:t>
      </w:r>
      <w:r w:rsidR="00E102DD">
        <w:t>efer Appendix 3).</w:t>
      </w:r>
    </w:p>
    <w:p w14:paraId="3938C181" w14:textId="77777777" w:rsidR="00C12EF1" w:rsidRDefault="00C12EF1" w:rsidP="00C12EF1">
      <w:pPr>
        <w:pStyle w:val="Heading1"/>
        <w:rPr>
          <w:rStyle w:val="Emphasis"/>
        </w:rPr>
      </w:pPr>
      <w:bookmarkStart w:id="25" w:name="_Toc25705461"/>
      <w:r>
        <w:rPr>
          <w:rStyle w:val="Emphasis"/>
        </w:rPr>
        <w:t>Conclusion</w:t>
      </w:r>
      <w:bookmarkEnd w:id="25"/>
    </w:p>
    <w:p w14:paraId="516444B9" w14:textId="57D62098" w:rsidR="00C12EF1" w:rsidRPr="00C12EF1" w:rsidRDefault="00C12EF1" w:rsidP="00C12EF1">
      <w:pPr>
        <w:jc w:val="both"/>
      </w:pPr>
      <w:r>
        <w:t xml:space="preserve">Once the TCS project achieves all the milestones for each of the stages post the first release, it will be time to deploy the project on large scale. As the infrastructure is being laid out by the DCC, the team will be working on setting up the DCC Traffic Control center and configuring their systems. The </w:t>
      </w:r>
      <w:r w:rsidR="0082377C">
        <w:t>User M</w:t>
      </w:r>
      <w:r>
        <w:t xml:space="preserve">anual of the system will be handed over once all this is complete. The manual will contain every single detail of the TCS, UML diagrams, </w:t>
      </w:r>
      <w:r w:rsidR="00D62819">
        <w:t xml:space="preserve">EVAS integration, </w:t>
      </w:r>
      <w:r>
        <w:t>troubleshooting scenarios, hardware specification and configuration details and so on.</w:t>
      </w:r>
    </w:p>
    <w:p w14:paraId="0EAD5A15" w14:textId="77777777" w:rsidR="000A7B4D" w:rsidRDefault="000A7B4D" w:rsidP="0066296B"/>
    <w:p w14:paraId="2B65882F" w14:textId="77777777" w:rsidR="009E4688" w:rsidRDefault="009E4688" w:rsidP="0066296B"/>
    <w:p w14:paraId="71264185" w14:textId="77777777" w:rsidR="009E4688" w:rsidRDefault="009E4688" w:rsidP="0066296B"/>
    <w:p w14:paraId="63AC9256" w14:textId="77777777" w:rsidR="009E4688" w:rsidRDefault="009E4688" w:rsidP="0066296B"/>
    <w:p w14:paraId="6E76D35E" w14:textId="77777777" w:rsidR="009E4688" w:rsidRDefault="009E4688" w:rsidP="0066296B"/>
    <w:p w14:paraId="5F97AD17" w14:textId="77777777" w:rsidR="009E4688" w:rsidRDefault="009E4688" w:rsidP="0066296B"/>
    <w:p w14:paraId="58D83394" w14:textId="77777777" w:rsidR="009E4688" w:rsidRDefault="009E4688" w:rsidP="0066296B"/>
    <w:p w14:paraId="793FA801" w14:textId="77777777" w:rsidR="009E4688" w:rsidRDefault="009E4688" w:rsidP="0066296B"/>
    <w:p w14:paraId="1A1D1624" w14:textId="77777777" w:rsidR="009E4688" w:rsidRDefault="009E4688" w:rsidP="0066296B"/>
    <w:p w14:paraId="68E72C95" w14:textId="77777777" w:rsidR="009E4688" w:rsidRDefault="009E4688" w:rsidP="0066296B"/>
    <w:p w14:paraId="07A6313D" w14:textId="77777777" w:rsidR="009E4688" w:rsidRDefault="009E4688" w:rsidP="0066296B"/>
    <w:p w14:paraId="0DBBB439" w14:textId="77777777" w:rsidR="009E4688" w:rsidRDefault="009E4688" w:rsidP="0066296B"/>
    <w:p w14:paraId="74FDB7FC" w14:textId="77777777" w:rsidR="009E4688" w:rsidRDefault="009E4688" w:rsidP="0066296B"/>
    <w:p w14:paraId="4488311D" w14:textId="77777777" w:rsidR="009E4688" w:rsidRDefault="009E4688" w:rsidP="0066296B"/>
    <w:p w14:paraId="37D0F509" w14:textId="77777777" w:rsidR="009E4688" w:rsidRDefault="009E4688" w:rsidP="0066296B"/>
    <w:p w14:paraId="66552964" w14:textId="77777777" w:rsidR="000A7B4D" w:rsidRPr="0066296B" w:rsidRDefault="000A7B4D" w:rsidP="0066296B"/>
    <w:p w14:paraId="6C21DA56" w14:textId="77777777" w:rsidR="0066296B" w:rsidRDefault="0066296B" w:rsidP="00C609D5">
      <w:pPr>
        <w:pStyle w:val="Heading1"/>
        <w:jc w:val="center"/>
      </w:pPr>
      <w:bookmarkStart w:id="26" w:name="_Toc25705462"/>
      <w:r>
        <w:lastRenderedPageBreak/>
        <w:t>Appendix 1</w:t>
      </w:r>
      <w:bookmarkEnd w:id="26"/>
    </w:p>
    <w:p w14:paraId="69C1FC7E" w14:textId="77777777" w:rsidR="00C006DD" w:rsidRPr="003D3B02" w:rsidRDefault="00C006DD" w:rsidP="003D3B02">
      <w:pPr>
        <w:pStyle w:val="ListParagraph"/>
        <w:numPr>
          <w:ilvl w:val="0"/>
          <w:numId w:val="28"/>
        </w:numPr>
        <w:rPr>
          <w:lang w:val="en-GB"/>
        </w:rPr>
      </w:pPr>
      <w:r w:rsidRPr="003D3B02">
        <w:rPr>
          <w:lang w:val="en-GB"/>
        </w:rPr>
        <w:t>What is the project?</w:t>
      </w:r>
    </w:p>
    <w:p w14:paraId="5200534D" w14:textId="77777777" w:rsidR="00CE0468" w:rsidRPr="000D7387" w:rsidRDefault="00C006DD" w:rsidP="0028668D">
      <w:pPr>
        <w:ind w:firstLine="720"/>
        <w:rPr>
          <w:lang w:val="en-GB"/>
        </w:rPr>
      </w:pPr>
      <w:r w:rsidRPr="000D7387">
        <w:rPr>
          <w:lang w:val="en-GB"/>
        </w:rPr>
        <w:t xml:space="preserve">To </w:t>
      </w:r>
      <w:r w:rsidR="0066296B" w:rsidRPr="000D7387">
        <w:rPr>
          <w:lang w:val="en-GB"/>
        </w:rPr>
        <w:t xml:space="preserve">build a </w:t>
      </w:r>
      <w:r w:rsidRPr="000D7387">
        <w:rPr>
          <w:lang w:val="en-GB"/>
        </w:rPr>
        <w:t>T</w:t>
      </w:r>
      <w:r w:rsidR="0066296B" w:rsidRPr="000D7387">
        <w:rPr>
          <w:lang w:val="en-GB"/>
        </w:rPr>
        <w:t xml:space="preserve">raffic </w:t>
      </w:r>
      <w:r w:rsidRPr="000D7387">
        <w:rPr>
          <w:lang w:val="en-GB"/>
        </w:rPr>
        <w:t>C</w:t>
      </w:r>
      <w:r w:rsidR="0066296B" w:rsidRPr="000D7387">
        <w:rPr>
          <w:lang w:val="en-GB"/>
        </w:rPr>
        <w:t xml:space="preserve">ontrol </w:t>
      </w:r>
      <w:r w:rsidRPr="000D7387">
        <w:rPr>
          <w:lang w:val="en-GB"/>
        </w:rPr>
        <w:t>S</w:t>
      </w:r>
      <w:r w:rsidR="0066296B" w:rsidRPr="000D7387">
        <w:rPr>
          <w:lang w:val="en-GB"/>
        </w:rPr>
        <w:t xml:space="preserve">ystem, TCS, for Dublin City Council, DCC.  </w:t>
      </w:r>
    </w:p>
    <w:p w14:paraId="71888F88" w14:textId="77777777" w:rsidR="00C006DD" w:rsidRPr="0028668D" w:rsidRDefault="00C006DD" w:rsidP="0028668D">
      <w:pPr>
        <w:pStyle w:val="ListParagraph"/>
        <w:numPr>
          <w:ilvl w:val="0"/>
          <w:numId w:val="28"/>
        </w:numPr>
        <w:rPr>
          <w:lang w:val="en-GB"/>
        </w:rPr>
      </w:pPr>
      <w:r w:rsidRPr="0028668D">
        <w:rPr>
          <w:lang w:val="en-GB"/>
        </w:rPr>
        <w:t>What is required of the TCS?</w:t>
      </w:r>
    </w:p>
    <w:p w14:paraId="1EF73717" w14:textId="77777777" w:rsidR="00C006DD" w:rsidRPr="000D7387" w:rsidRDefault="00C006DD" w:rsidP="0028668D">
      <w:pPr>
        <w:ind w:left="720"/>
        <w:rPr>
          <w:lang w:val="en-GB"/>
        </w:rPr>
      </w:pPr>
      <w:r w:rsidRPr="000D7387">
        <w:rPr>
          <w:lang w:val="en-GB"/>
        </w:rPr>
        <w:t>The system must access and use data from road sensors and traffic cameras that</w:t>
      </w:r>
      <w:r w:rsidR="00BB6B5A" w:rsidRPr="000D7387">
        <w:rPr>
          <w:lang w:val="en-GB"/>
        </w:rPr>
        <w:t xml:space="preserve"> </w:t>
      </w:r>
      <w:r w:rsidRPr="000D7387">
        <w:rPr>
          <w:lang w:val="en-GB"/>
        </w:rPr>
        <w:t>indicate the flow of vehicular traffic and the extent of congestion in order to</w:t>
      </w:r>
      <w:r w:rsidR="00BB6B5A" w:rsidRPr="000D7387">
        <w:rPr>
          <w:lang w:val="en-GB"/>
        </w:rPr>
        <w:t xml:space="preserve"> </w:t>
      </w:r>
      <w:r w:rsidRPr="000D7387">
        <w:rPr>
          <w:lang w:val="en-GB"/>
        </w:rPr>
        <w:t>determine optimal light changes alongside pedestrian users’ requirements too.</w:t>
      </w:r>
    </w:p>
    <w:p w14:paraId="0D092960" w14:textId="77777777" w:rsidR="00952A46" w:rsidRPr="0028668D" w:rsidRDefault="00952A46" w:rsidP="0028668D">
      <w:pPr>
        <w:pStyle w:val="ListParagraph"/>
        <w:numPr>
          <w:ilvl w:val="0"/>
          <w:numId w:val="28"/>
        </w:numPr>
        <w:rPr>
          <w:lang w:val="en-GB"/>
        </w:rPr>
      </w:pPr>
      <w:r w:rsidRPr="0028668D">
        <w:rPr>
          <w:lang w:val="en-GB"/>
        </w:rPr>
        <w:t>What are the specifications of the road sensors?</w:t>
      </w:r>
    </w:p>
    <w:p w14:paraId="33850E4F" w14:textId="77777777" w:rsidR="00952A46" w:rsidRPr="000D7387" w:rsidRDefault="00952A46" w:rsidP="0028668D">
      <w:pPr>
        <w:ind w:firstLine="720"/>
        <w:rPr>
          <w:lang w:val="en-GB"/>
        </w:rPr>
      </w:pPr>
      <w:r w:rsidRPr="000D7387">
        <w:rPr>
          <w:lang w:val="en-GB"/>
        </w:rPr>
        <w:t>The sensor arrays have between 16K and 32K of memory.</w:t>
      </w:r>
    </w:p>
    <w:p w14:paraId="1282BCA7" w14:textId="77777777" w:rsidR="00952A46" w:rsidRPr="0028668D" w:rsidRDefault="00952A46" w:rsidP="0028668D">
      <w:pPr>
        <w:pStyle w:val="ListParagraph"/>
        <w:numPr>
          <w:ilvl w:val="0"/>
          <w:numId w:val="28"/>
        </w:numPr>
        <w:rPr>
          <w:lang w:val="en-GB"/>
        </w:rPr>
      </w:pPr>
      <w:r w:rsidRPr="0028668D">
        <w:rPr>
          <w:lang w:val="en-GB"/>
        </w:rPr>
        <w:t>Is there any requirement for the programming language used?</w:t>
      </w:r>
    </w:p>
    <w:p w14:paraId="3C8BFEE0" w14:textId="77777777" w:rsidR="00952A46" w:rsidRPr="000D7387" w:rsidRDefault="00952A46" w:rsidP="0028668D">
      <w:pPr>
        <w:ind w:firstLine="720"/>
        <w:rPr>
          <w:lang w:val="en-GB"/>
        </w:rPr>
      </w:pPr>
      <w:r w:rsidRPr="000D7387">
        <w:rPr>
          <w:lang w:val="en-GB"/>
        </w:rPr>
        <w:t>The system should use either C or C++ as the programming language.</w:t>
      </w:r>
    </w:p>
    <w:p w14:paraId="61BDB7A8" w14:textId="77777777" w:rsidR="00C006DD" w:rsidRPr="0028668D" w:rsidRDefault="00C006DD" w:rsidP="0028668D">
      <w:pPr>
        <w:pStyle w:val="ListParagraph"/>
        <w:numPr>
          <w:ilvl w:val="0"/>
          <w:numId w:val="28"/>
        </w:numPr>
        <w:rPr>
          <w:lang w:val="en-GB"/>
        </w:rPr>
      </w:pPr>
      <w:r w:rsidRPr="0028668D">
        <w:rPr>
          <w:lang w:val="en-GB"/>
        </w:rPr>
        <w:t>Where is this data stored?</w:t>
      </w:r>
    </w:p>
    <w:p w14:paraId="463B9188" w14:textId="77777777" w:rsidR="00952A46" w:rsidRPr="000D7387" w:rsidRDefault="00952A46" w:rsidP="0028668D">
      <w:pPr>
        <w:ind w:left="720"/>
        <w:rPr>
          <w:lang w:val="en-GB"/>
        </w:rPr>
      </w:pPr>
      <w:r w:rsidRPr="000D7387">
        <w:rPr>
          <w:lang w:val="en-GB"/>
        </w:rPr>
        <w:t>All sensor data and video data must be collected and stored in the Dublin Central</w:t>
      </w:r>
      <w:r w:rsidR="00BB6B5A" w:rsidRPr="000D7387">
        <w:rPr>
          <w:lang w:val="en-GB"/>
        </w:rPr>
        <w:t xml:space="preserve"> </w:t>
      </w:r>
      <w:r w:rsidRPr="000D7387">
        <w:rPr>
          <w:lang w:val="en-GB"/>
        </w:rPr>
        <w:t>Traffic Control Database which is located in DCC’s secure data centre.</w:t>
      </w:r>
    </w:p>
    <w:p w14:paraId="764ADEA7" w14:textId="77777777" w:rsidR="00952A46" w:rsidRPr="0028668D" w:rsidRDefault="00952A46" w:rsidP="0028668D">
      <w:pPr>
        <w:pStyle w:val="ListParagraph"/>
        <w:numPr>
          <w:ilvl w:val="0"/>
          <w:numId w:val="28"/>
        </w:numPr>
        <w:rPr>
          <w:lang w:val="en-GB"/>
        </w:rPr>
      </w:pPr>
      <w:r w:rsidRPr="0028668D">
        <w:rPr>
          <w:lang w:val="en-GB"/>
        </w:rPr>
        <w:t>What is the database used to store this data?</w:t>
      </w:r>
    </w:p>
    <w:p w14:paraId="314C9B1D" w14:textId="77777777" w:rsidR="00952A46" w:rsidRPr="000D7387" w:rsidRDefault="00952A46" w:rsidP="0028668D">
      <w:pPr>
        <w:ind w:left="720"/>
        <w:rPr>
          <w:lang w:val="en-GB"/>
        </w:rPr>
      </w:pPr>
      <w:r w:rsidRPr="000D7387">
        <w:rPr>
          <w:lang w:val="en-GB"/>
        </w:rPr>
        <w:t>The data must be stored in the MUMPS database system. This should be written in the M language, hosted on Linux and timestamped for legal reasons.</w:t>
      </w:r>
    </w:p>
    <w:p w14:paraId="62E7777B" w14:textId="77777777" w:rsidR="00952A46" w:rsidRPr="0028668D" w:rsidRDefault="00952A46" w:rsidP="0028668D">
      <w:pPr>
        <w:pStyle w:val="ListParagraph"/>
        <w:numPr>
          <w:ilvl w:val="0"/>
          <w:numId w:val="28"/>
        </w:numPr>
        <w:rPr>
          <w:lang w:val="en-GB"/>
        </w:rPr>
      </w:pPr>
      <w:r w:rsidRPr="0028668D">
        <w:rPr>
          <w:lang w:val="en-GB"/>
        </w:rPr>
        <w:t>Are there any other specific requirements expected of the TCS?</w:t>
      </w:r>
    </w:p>
    <w:p w14:paraId="64DFA29E" w14:textId="77777777" w:rsidR="00C00B50" w:rsidRPr="000D7387" w:rsidRDefault="00952A46" w:rsidP="0028668D">
      <w:pPr>
        <w:ind w:left="720"/>
        <w:rPr>
          <w:lang w:val="en-GB"/>
        </w:rPr>
      </w:pPr>
      <w:r w:rsidRPr="000D7387">
        <w:rPr>
          <w:lang w:val="en-GB"/>
        </w:rPr>
        <w:t>The TCS should come within the remit of safety critical systems.</w:t>
      </w:r>
      <w:r w:rsidR="00C00B50" w:rsidRPr="000D7387">
        <w:rPr>
          <w:lang w:val="en-GB"/>
        </w:rPr>
        <w:t xml:space="preserve"> </w:t>
      </w:r>
      <w:r w:rsidRPr="000D7387">
        <w:rPr>
          <w:lang w:val="en-GB"/>
        </w:rPr>
        <w:t>The system shoul</w:t>
      </w:r>
      <w:r w:rsidR="00C00B50" w:rsidRPr="000D7387">
        <w:rPr>
          <w:lang w:val="en-GB"/>
        </w:rPr>
        <w:t>d also i</w:t>
      </w:r>
      <w:r w:rsidRPr="000D7387">
        <w:rPr>
          <w:lang w:val="en-GB"/>
        </w:rPr>
        <w:t>nterface with the Emergency Vehicle Approach System, EVAS</w:t>
      </w:r>
      <w:r w:rsidR="00C00B50" w:rsidRPr="000D7387">
        <w:rPr>
          <w:lang w:val="en-GB"/>
        </w:rPr>
        <w:t>.</w:t>
      </w:r>
    </w:p>
    <w:p w14:paraId="726E67AE" w14:textId="77777777" w:rsidR="00C00B50" w:rsidRPr="0028668D" w:rsidRDefault="00C00B50" w:rsidP="0028668D">
      <w:pPr>
        <w:pStyle w:val="ListParagraph"/>
        <w:numPr>
          <w:ilvl w:val="0"/>
          <w:numId w:val="28"/>
        </w:numPr>
        <w:rPr>
          <w:lang w:val="en-GB"/>
        </w:rPr>
      </w:pPr>
      <w:r w:rsidRPr="0028668D">
        <w:rPr>
          <w:lang w:val="en-GB"/>
        </w:rPr>
        <w:t>How exactly do you see this working? Could you give a scenario?</w:t>
      </w:r>
    </w:p>
    <w:p w14:paraId="108C67B7" w14:textId="77777777" w:rsidR="00C00B50" w:rsidRPr="000D7387" w:rsidRDefault="00C00B50" w:rsidP="0028668D">
      <w:pPr>
        <w:ind w:left="720"/>
        <w:rPr>
          <w:b/>
          <w:bCs/>
          <w:lang w:val="en-GB"/>
        </w:rPr>
      </w:pPr>
      <w:r w:rsidRPr="000D7387">
        <w:rPr>
          <w:lang w:val="en-GB"/>
        </w:rPr>
        <w:t>When any emergency vehicle is approaching then the TCS should override traffic signal controls to prevent traffic flow ahead of the approaching emergency vehicles (fire engines, ambulance, police and/or security forces).  The EVAS signal change requests require priority processing ahead of pedestrian traffic light button presses.</w:t>
      </w:r>
    </w:p>
    <w:p w14:paraId="7573815D" w14:textId="77777777" w:rsidR="00CE0468" w:rsidRPr="0028668D" w:rsidRDefault="00CE0468" w:rsidP="0028668D">
      <w:pPr>
        <w:pStyle w:val="ListParagraph"/>
        <w:numPr>
          <w:ilvl w:val="0"/>
          <w:numId w:val="28"/>
        </w:numPr>
        <w:rPr>
          <w:lang w:val="en-GB"/>
        </w:rPr>
      </w:pPr>
      <w:r w:rsidRPr="0028668D">
        <w:rPr>
          <w:lang w:val="en-GB"/>
        </w:rPr>
        <w:t>Do you have any preferences in</w:t>
      </w:r>
      <w:r w:rsidR="00C00B50" w:rsidRPr="0028668D">
        <w:rPr>
          <w:lang w:val="en-GB"/>
        </w:rPr>
        <w:t xml:space="preserve"> process model</w:t>
      </w:r>
      <w:r w:rsidRPr="0028668D">
        <w:rPr>
          <w:lang w:val="en-GB"/>
        </w:rPr>
        <w:t>?</w:t>
      </w:r>
    </w:p>
    <w:p w14:paraId="6B36BB3A" w14:textId="77777777" w:rsidR="007D5A3F" w:rsidRDefault="00CE0468" w:rsidP="0028668D">
      <w:pPr>
        <w:ind w:firstLine="720"/>
        <w:rPr>
          <w:lang w:val="en-GB"/>
        </w:rPr>
      </w:pPr>
      <w:r w:rsidRPr="000D7387">
        <w:rPr>
          <w:lang w:val="en-GB"/>
        </w:rPr>
        <w:t>Yes.</w:t>
      </w:r>
      <w:r w:rsidR="00C00B50" w:rsidRPr="000D7387">
        <w:rPr>
          <w:lang w:val="en-GB"/>
        </w:rPr>
        <w:t xml:space="preserve"> </w:t>
      </w:r>
      <w:r w:rsidR="0066296B" w:rsidRPr="000D7387">
        <w:rPr>
          <w:lang w:val="en-GB"/>
        </w:rPr>
        <w:t>Waterfall software development model.</w:t>
      </w:r>
    </w:p>
    <w:p w14:paraId="2DB99662" w14:textId="5071F3A1" w:rsidR="007678EE" w:rsidRDefault="007678EE" w:rsidP="007678EE">
      <w:pPr>
        <w:pStyle w:val="Heading1"/>
        <w:jc w:val="center"/>
      </w:pPr>
      <w:bookmarkStart w:id="27" w:name="_Toc25705463"/>
      <w:r>
        <w:lastRenderedPageBreak/>
        <w:t>Appendix 2</w:t>
      </w:r>
      <w:bookmarkEnd w:id="27"/>
    </w:p>
    <w:p w14:paraId="3E9C4201" w14:textId="4D0DBC9B" w:rsidR="00EA1F2F" w:rsidRDefault="00EA1F2F" w:rsidP="00EA1F2F">
      <w:r>
        <w:t xml:space="preserve">GitHub repository link for </w:t>
      </w:r>
      <w:r w:rsidR="0017080F">
        <w:t>UML</w:t>
      </w:r>
      <w:r>
        <w:t xml:space="preserve"> diagrams:</w:t>
      </w:r>
    </w:p>
    <w:p w14:paraId="0EDD3E0D" w14:textId="7253144A" w:rsidR="00EA1F2F" w:rsidRDefault="00EA1F2F" w:rsidP="00EA1F2F">
      <w:hyperlink r:id="rId17" w:history="1">
        <w:r w:rsidRPr="00FD2977">
          <w:rPr>
            <w:rStyle w:val="Hyperlink"/>
          </w:rPr>
          <w:t>https://github.com/srikanthshileshpasam/SE_CA1_B9IS119.git</w:t>
        </w:r>
      </w:hyperlink>
    </w:p>
    <w:p w14:paraId="783E5084" w14:textId="3AC7DB80" w:rsidR="00EA74BD" w:rsidRDefault="00EA74BD" w:rsidP="00EA1F2F"/>
    <w:p w14:paraId="203C8EE0" w14:textId="4E41FBE5" w:rsidR="00EA74BD" w:rsidRDefault="00EA74BD" w:rsidP="00EA1F2F"/>
    <w:p w14:paraId="546955D5" w14:textId="680EBDD1" w:rsidR="00EA74BD" w:rsidRDefault="00EA74BD" w:rsidP="00EA1F2F"/>
    <w:p w14:paraId="1894FB48" w14:textId="2678B267" w:rsidR="00EA74BD" w:rsidRDefault="00EA74BD" w:rsidP="00EA1F2F"/>
    <w:p w14:paraId="7F60EA90" w14:textId="44138BA6" w:rsidR="00EA74BD" w:rsidRDefault="00EA74BD" w:rsidP="00EA1F2F"/>
    <w:p w14:paraId="3CE14A87" w14:textId="29F4F41C" w:rsidR="00EA74BD" w:rsidRDefault="00EA74BD" w:rsidP="00EA1F2F"/>
    <w:p w14:paraId="3545B28F" w14:textId="4DDFF05D" w:rsidR="00EA74BD" w:rsidRDefault="00EA74BD" w:rsidP="00EA1F2F"/>
    <w:p w14:paraId="23150684" w14:textId="78A7AA8D" w:rsidR="00EA74BD" w:rsidRDefault="00EA74BD" w:rsidP="00EA1F2F"/>
    <w:p w14:paraId="5346D0B1" w14:textId="5EC0FEAD" w:rsidR="00EA74BD" w:rsidRDefault="00EA74BD" w:rsidP="00EA1F2F"/>
    <w:p w14:paraId="2CF70DAA" w14:textId="1CD3EBEE" w:rsidR="00EA74BD" w:rsidRDefault="00EA74BD" w:rsidP="00EA1F2F"/>
    <w:p w14:paraId="090ED3A5" w14:textId="18DA0DAD" w:rsidR="00EA74BD" w:rsidRDefault="00EA74BD" w:rsidP="00EA1F2F"/>
    <w:p w14:paraId="004B6A30" w14:textId="683559B9" w:rsidR="00EA74BD" w:rsidRDefault="00EA74BD" w:rsidP="00EA1F2F"/>
    <w:p w14:paraId="61C00771" w14:textId="1EEA5E3B" w:rsidR="00EA74BD" w:rsidRDefault="00EA74BD" w:rsidP="00EA1F2F"/>
    <w:p w14:paraId="202DD1A8" w14:textId="18D0D3CE" w:rsidR="00EA74BD" w:rsidRDefault="00EA74BD" w:rsidP="00EA1F2F"/>
    <w:p w14:paraId="1E5A3B0A" w14:textId="0697A0C4" w:rsidR="00EA74BD" w:rsidRDefault="00EA74BD" w:rsidP="00EA1F2F"/>
    <w:p w14:paraId="01FF202D" w14:textId="33820ED4" w:rsidR="00EA74BD" w:rsidRDefault="00EA74BD" w:rsidP="00EA1F2F"/>
    <w:p w14:paraId="1F7FA280" w14:textId="7E89DDEA" w:rsidR="00EA74BD" w:rsidRDefault="00EA74BD" w:rsidP="00EA1F2F"/>
    <w:p w14:paraId="0A135CE9" w14:textId="23E016B6" w:rsidR="00EA74BD" w:rsidRDefault="00EA74BD" w:rsidP="00EA1F2F"/>
    <w:p w14:paraId="66D40334" w14:textId="6E8BDFD8" w:rsidR="00EA74BD" w:rsidRDefault="00EA74BD" w:rsidP="00EA1F2F"/>
    <w:p w14:paraId="07174846" w14:textId="77777777" w:rsidR="00EA74BD" w:rsidRDefault="00EA74BD" w:rsidP="00EA1F2F"/>
    <w:p w14:paraId="0D37BA18" w14:textId="17E62895" w:rsidR="00EA74BD" w:rsidRDefault="00EA74BD" w:rsidP="00EA74BD">
      <w:pPr>
        <w:pStyle w:val="Heading1"/>
        <w:jc w:val="center"/>
      </w:pPr>
      <w:r>
        <w:lastRenderedPageBreak/>
        <w:t xml:space="preserve">Appendix </w:t>
      </w:r>
      <w:r>
        <w:t>3</w:t>
      </w:r>
    </w:p>
    <w:p w14:paraId="3AD4C9A5" w14:textId="77777777" w:rsidR="00EA74BD" w:rsidRDefault="00EA74BD" w:rsidP="00EA74BD">
      <w:pPr>
        <w:spacing w:after="0"/>
        <w:jc w:val="both"/>
        <w:rPr>
          <w:rFonts w:ascii="Times New Roman" w:eastAsia="Times New Roman" w:hAnsi="Times New Roman" w:cs="Times New Roman"/>
          <w:color w:val="333333"/>
          <w:sz w:val="24"/>
          <w:szCs w:val="24"/>
          <w:shd w:val="clear" w:color="auto" w:fill="F5F5F5"/>
        </w:rPr>
      </w:pPr>
      <w:r w:rsidRPr="00316758">
        <w:rPr>
          <w:rFonts w:ascii="Times New Roman" w:eastAsia="Times New Roman" w:hAnsi="Times New Roman" w:cs="Times New Roman"/>
          <w:color w:val="333333"/>
          <w:sz w:val="24"/>
          <w:szCs w:val="24"/>
          <w:shd w:val="clear" w:color="auto" w:fill="F5F5F5"/>
        </w:rPr>
        <w:t>#include </w:t>
      </w:r>
    </w:p>
    <w:p w14:paraId="10489BC8" w14:textId="77777777" w:rsidR="00EA74BD" w:rsidRPr="00316758" w:rsidRDefault="00EA74BD" w:rsidP="00EA74BD">
      <w:pPr>
        <w:spacing w:after="0"/>
        <w:jc w:val="both"/>
        <w:rPr>
          <w:rFonts w:ascii="Times New Roman" w:eastAsia="Times New Roman" w:hAnsi="Times New Roman" w:cs="Times New Roman"/>
          <w:sz w:val="24"/>
          <w:szCs w:val="24"/>
        </w:rPr>
      </w:pPr>
    </w:p>
    <w:p w14:paraId="4C8CFD28" w14:textId="3E433842"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void Delay(int);</w:t>
      </w:r>
      <w:r>
        <w:rPr>
          <w:rFonts w:ascii="Times New Roman" w:eastAsia="Times New Roman" w:hAnsi="Times New Roman" w:cs="Times New Roman"/>
          <w:color w:val="333333"/>
          <w:sz w:val="24"/>
          <w:szCs w:val="24"/>
          <w:shd w:val="clear" w:color="auto" w:fill="F5F5F5"/>
        </w:rPr>
        <w:tab/>
      </w:r>
      <w:r>
        <w:rPr>
          <w:rFonts w:ascii="Times New Roman" w:eastAsia="Times New Roman" w:hAnsi="Times New Roman" w:cs="Times New Roman"/>
          <w:color w:val="333333"/>
          <w:sz w:val="24"/>
          <w:szCs w:val="24"/>
          <w:shd w:val="clear" w:color="auto" w:fill="F5F5F5"/>
        </w:rPr>
        <w:tab/>
      </w:r>
      <w:r>
        <w:rPr>
          <w:rFonts w:ascii="Times New Roman" w:eastAsia="Times New Roman" w:hAnsi="Times New Roman" w:cs="Times New Roman"/>
          <w:color w:val="333333"/>
          <w:sz w:val="24"/>
          <w:szCs w:val="24"/>
          <w:shd w:val="clear" w:color="auto" w:fill="F5F5F5"/>
        </w:rPr>
        <w:tab/>
      </w:r>
      <w:r>
        <w:rPr>
          <w:rFonts w:ascii="Times New Roman" w:eastAsia="Times New Roman" w:hAnsi="Times New Roman" w:cs="Times New Roman"/>
          <w:color w:val="333333"/>
          <w:sz w:val="24"/>
          <w:szCs w:val="24"/>
          <w:shd w:val="clear" w:color="auto" w:fill="F5F5F5"/>
        </w:rPr>
        <w:tab/>
      </w:r>
      <w:r w:rsidRPr="00316758">
        <w:rPr>
          <w:rFonts w:ascii="Times New Roman" w:eastAsia="Times New Roman" w:hAnsi="Times New Roman" w:cs="Times New Roman"/>
          <w:color w:val="333333"/>
          <w:sz w:val="24"/>
          <w:szCs w:val="24"/>
          <w:shd w:val="clear" w:color="auto" w:fill="F5F5F5"/>
        </w:rPr>
        <w:t>//</w:t>
      </w:r>
      <w:r w:rsidR="00327574">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Delay Routine</w:t>
      </w:r>
    </w:p>
    <w:p w14:paraId="57D8B588" w14:textId="33D21584"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 xml:space="preserve">void </w:t>
      </w:r>
      <w:proofErr w:type="spellStart"/>
      <w:r w:rsidRPr="00316758">
        <w:rPr>
          <w:rFonts w:ascii="Times New Roman" w:eastAsia="Times New Roman" w:hAnsi="Times New Roman" w:cs="Times New Roman"/>
          <w:color w:val="333333"/>
          <w:sz w:val="24"/>
          <w:szCs w:val="24"/>
          <w:shd w:val="clear" w:color="auto" w:fill="F5F5F5"/>
        </w:rPr>
        <w:t>SupDelay</w:t>
      </w:r>
      <w:proofErr w:type="spellEnd"/>
      <w:r w:rsidRPr="00316758">
        <w:rPr>
          <w:rFonts w:ascii="Times New Roman" w:eastAsia="Times New Roman" w:hAnsi="Times New Roman" w:cs="Times New Roman"/>
          <w:color w:val="333333"/>
          <w:sz w:val="24"/>
          <w:szCs w:val="24"/>
          <w:shd w:val="clear" w:color="auto" w:fill="F5F5F5"/>
        </w:rPr>
        <w:t>(int);</w:t>
      </w:r>
      <w:r>
        <w:rPr>
          <w:rFonts w:ascii="Times New Roman" w:eastAsia="Times New Roman" w:hAnsi="Times New Roman" w:cs="Times New Roman"/>
          <w:color w:val="333333"/>
          <w:sz w:val="24"/>
          <w:szCs w:val="24"/>
          <w:shd w:val="clear" w:color="auto" w:fill="F5F5F5"/>
        </w:rPr>
        <w:tab/>
      </w:r>
      <w:r>
        <w:rPr>
          <w:rFonts w:ascii="Times New Roman" w:eastAsia="Times New Roman" w:hAnsi="Times New Roman" w:cs="Times New Roman"/>
          <w:color w:val="333333"/>
          <w:sz w:val="24"/>
          <w:szCs w:val="24"/>
          <w:shd w:val="clear" w:color="auto" w:fill="F5F5F5"/>
        </w:rPr>
        <w:tab/>
      </w:r>
      <w:r>
        <w:rPr>
          <w:rFonts w:ascii="Times New Roman" w:eastAsia="Times New Roman" w:hAnsi="Times New Roman" w:cs="Times New Roman"/>
          <w:color w:val="333333"/>
          <w:sz w:val="24"/>
          <w:szCs w:val="24"/>
          <w:shd w:val="clear" w:color="auto" w:fill="F5F5F5"/>
        </w:rPr>
        <w:tab/>
      </w:r>
      <w:r>
        <w:rPr>
          <w:rFonts w:ascii="Times New Roman" w:eastAsia="Times New Roman" w:hAnsi="Times New Roman" w:cs="Times New Roman"/>
          <w:color w:val="333333"/>
          <w:sz w:val="24"/>
          <w:szCs w:val="24"/>
          <w:shd w:val="clear" w:color="auto" w:fill="F5F5F5"/>
        </w:rPr>
        <w:tab/>
      </w:r>
      <w:r w:rsidRPr="00316758">
        <w:rPr>
          <w:rFonts w:ascii="Times New Roman" w:eastAsia="Times New Roman" w:hAnsi="Times New Roman" w:cs="Times New Roman"/>
          <w:color w:val="333333"/>
          <w:sz w:val="24"/>
          <w:szCs w:val="24"/>
          <w:shd w:val="clear" w:color="auto" w:fill="F5F5F5"/>
        </w:rPr>
        <w:t>//</w:t>
      </w:r>
      <w:r w:rsidR="00327574">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Delay Routine</w:t>
      </w:r>
    </w:p>
    <w:p w14:paraId="2FB8FF9E" w14:textId="77777777" w:rsidR="00EA74BD" w:rsidRPr="00316758" w:rsidRDefault="00EA74BD" w:rsidP="00EA74BD">
      <w:pPr>
        <w:spacing w:after="0"/>
        <w:rPr>
          <w:rFonts w:ascii="Times New Roman" w:eastAsia="Times New Roman" w:hAnsi="Times New Roman" w:cs="Times New Roman"/>
          <w:sz w:val="24"/>
          <w:szCs w:val="24"/>
        </w:rPr>
      </w:pPr>
    </w:p>
    <w:p w14:paraId="673328BD"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 xml:space="preserve">void </w:t>
      </w:r>
      <w:proofErr w:type="gramStart"/>
      <w:r w:rsidRPr="00316758">
        <w:rPr>
          <w:rFonts w:ascii="Times New Roman" w:eastAsia="Times New Roman" w:hAnsi="Times New Roman" w:cs="Times New Roman"/>
          <w:color w:val="333333"/>
          <w:sz w:val="24"/>
          <w:szCs w:val="24"/>
          <w:shd w:val="clear" w:color="auto" w:fill="F5F5F5"/>
        </w:rPr>
        <w:t>main(</w:t>
      </w:r>
      <w:proofErr w:type="gramEnd"/>
      <w:r w:rsidRPr="00316758">
        <w:rPr>
          <w:rFonts w:ascii="Times New Roman" w:eastAsia="Times New Roman" w:hAnsi="Times New Roman" w:cs="Times New Roman"/>
          <w:color w:val="333333"/>
          <w:sz w:val="24"/>
          <w:szCs w:val="24"/>
          <w:shd w:val="clear" w:color="auto" w:fill="F5F5F5"/>
        </w:rPr>
        <w:t>)</w:t>
      </w:r>
    </w:p>
    <w:p w14:paraId="30AEBA6B"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w:t>
      </w:r>
    </w:p>
    <w:p w14:paraId="3A3279F5"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PINSEL2 = 0X00000000;</w:t>
      </w:r>
      <w:r>
        <w:rPr>
          <w:rFonts w:ascii="Times New Roman" w:eastAsia="Times New Roman" w:hAnsi="Times New Roman" w:cs="Times New Roman"/>
          <w:color w:val="333333"/>
          <w:sz w:val="24"/>
          <w:szCs w:val="24"/>
          <w:shd w:val="clear" w:color="auto" w:fill="F5F5F5"/>
        </w:rPr>
        <w:tab/>
      </w:r>
      <w:r>
        <w:rPr>
          <w:rFonts w:ascii="Times New Roman" w:eastAsia="Times New Roman" w:hAnsi="Times New Roman" w:cs="Times New Roman"/>
          <w:color w:val="333333"/>
          <w:sz w:val="24"/>
          <w:szCs w:val="24"/>
          <w:shd w:val="clear" w:color="auto" w:fill="F5F5F5"/>
        </w:rPr>
        <w:tab/>
      </w:r>
      <w:r w:rsidRPr="00316758">
        <w:rPr>
          <w:rFonts w:ascii="Times New Roman" w:eastAsia="Times New Roman" w:hAnsi="Times New Roman" w:cs="Times New Roman"/>
          <w:color w:val="333333"/>
          <w:sz w:val="24"/>
          <w:szCs w:val="24"/>
          <w:shd w:val="clear" w:color="auto" w:fill="F5F5F5"/>
        </w:rPr>
        <w:t>// P1.24 TO P1.31 as GPIO</w:t>
      </w:r>
    </w:p>
    <w:p w14:paraId="3D7D72BD"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IO0DIR = 0X0000FFF0;</w:t>
      </w:r>
      <w:r>
        <w:rPr>
          <w:rFonts w:ascii="Times New Roman" w:eastAsia="Times New Roman" w:hAnsi="Times New Roman" w:cs="Times New Roman"/>
          <w:color w:val="333333"/>
          <w:sz w:val="24"/>
          <w:szCs w:val="24"/>
          <w:shd w:val="clear" w:color="auto" w:fill="F5F5F5"/>
        </w:rPr>
        <w:tab/>
      </w:r>
      <w:r>
        <w:rPr>
          <w:rFonts w:ascii="Times New Roman" w:eastAsia="Times New Roman" w:hAnsi="Times New Roman" w:cs="Times New Roman"/>
          <w:color w:val="333333"/>
          <w:sz w:val="24"/>
          <w:szCs w:val="24"/>
          <w:shd w:val="clear" w:color="auto" w:fill="F5F5F5"/>
        </w:rPr>
        <w:tab/>
      </w:r>
      <w:r w:rsidRPr="00316758">
        <w:rPr>
          <w:rFonts w:ascii="Times New Roman" w:eastAsia="Times New Roman" w:hAnsi="Times New Roman" w:cs="Times New Roman"/>
          <w:color w:val="333333"/>
          <w:sz w:val="24"/>
          <w:szCs w:val="24"/>
          <w:shd w:val="clear" w:color="auto" w:fill="F5F5F5"/>
        </w:rPr>
        <w:t xml:space="preserve">// </w:t>
      </w:r>
      <w:r>
        <w:rPr>
          <w:rFonts w:ascii="Times New Roman" w:eastAsia="Times New Roman" w:hAnsi="Times New Roman" w:cs="Times New Roman"/>
          <w:color w:val="333333"/>
          <w:sz w:val="24"/>
          <w:szCs w:val="24"/>
          <w:shd w:val="clear" w:color="auto" w:fill="F5F5F5"/>
        </w:rPr>
        <w:t>P</w:t>
      </w:r>
      <w:r w:rsidRPr="00316758">
        <w:rPr>
          <w:rFonts w:ascii="Times New Roman" w:eastAsia="Times New Roman" w:hAnsi="Times New Roman" w:cs="Times New Roman"/>
          <w:color w:val="333333"/>
          <w:sz w:val="24"/>
          <w:szCs w:val="24"/>
          <w:shd w:val="clear" w:color="auto" w:fill="F5F5F5"/>
        </w:rPr>
        <w:t>1.24 TO P1.31 Configured as Output port</w:t>
      </w:r>
    </w:p>
    <w:p w14:paraId="10A7821F" w14:textId="77777777" w:rsidR="00EA74BD" w:rsidRPr="00316758" w:rsidRDefault="00EA74BD" w:rsidP="00EA74BD">
      <w:pPr>
        <w:spacing w:after="0"/>
        <w:rPr>
          <w:rFonts w:ascii="Times New Roman" w:eastAsia="Times New Roman" w:hAnsi="Times New Roman" w:cs="Times New Roman"/>
          <w:sz w:val="24"/>
          <w:szCs w:val="24"/>
        </w:rPr>
      </w:pPr>
    </w:p>
    <w:p w14:paraId="0537A15A"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while(</w:t>
      </w:r>
      <w:proofErr w:type="gramEnd"/>
      <w:r w:rsidRPr="00316758">
        <w:rPr>
          <w:rFonts w:ascii="Times New Roman" w:eastAsia="Times New Roman" w:hAnsi="Times New Roman" w:cs="Times New Roman"/>
          <w:color w:val="333333"/>
          <w:sz w:val="24"/>
          <w:szCs w:val="24"/>
          <w:shd w:val="clear" w:color="auto" w:fill="F5F5F5"/>
        </w:rPr>
        <w:t>1)</w:t>
      </w:r>
    </w:p>
    <w:p w14:paraId="4235B51D"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w:t>
      </w:r>
    </w:p>
    <w:p w14:paraId="2171F4F3" w14:textId="77777777" w:rsidR="00EA74BD" w:rsidRPr="00316758" w:rsidRDefault="00EA74BD" w:rsidP="00EA74BD">
      <w:pPr>
        <w:spacing w:after="0"/>
        <w:rPr>
          <w:rFonts w:ascii="Times New Roman" w:eastAsia="Times New Roman" w:hAnsi="Times New Roman" w:cs="Times New Roman"/>
          <w:sz w:val="24"/>
          <w:szCs w:val="24"/>
        </w:rPr>
      </w:pPr>
    </w:p>
    <w:p w14:paraId="2BCED8D5"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IO0SET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0x00003090;</w:t>
      </w:r>
      <w:r>
        <w:rPr>
          <w:rFonts w:ascii="Times New Roman" w:eastAsia="Times New Roman" w:hAnsi="Times New Roman" w:cs="Times New Roman"/>
          <w:color w:val="333333"/>
          <w:sz w:val="24"/>
          <w:szCs w:val="24"/>
          <w:shd w:val="clear" w:color="auto" w:fill="F5F5F5"/>
        </w:rPr>
        <w:tab/>
      </w:r>
      <w:r w:rsidRPr="00316758">
        <w:rPr>
          <w:rFonts w:ascii="Times New Roman" w:eastAsia="Times New Roman" w:hAnsi="Times New Roman" w:cs="Times New Roman"/>
          <w:color w:val="333333"/>
          <w:sz w:val="24"/>
          <w:szCs w:val="24"/>
          <w:shd w:val="clear" w:color="auto" w:fill="F5F5F5"/>
        </w:rPr>
        <w:t>// D19 GREEN,</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ALL RED</w:t>
      </w:r>
    </w:p>
    <w:p w14:paraId="396132F4"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500);</w:t>
      </w:r>
    </w:p>
    <w:p w14:paraId="60EC90BB" w14:textId="77777777" w:rsidR="00EA74BD" w:rsidRPr="00316758" w:rsidRDefault="00EA74BD" w:rsidP="00EA74BD">
      <w:pPr>
        <w:spacing w:after="0"/>
        <w:rPr>
          <w:rFonts w:ascii="Times New Roman" w:eastAsia="Times New Roman" w:hAnsi="Times New Roman" w:cs="Times New Roman"/>
          <w:sz w:val="24"/>
          <w:szCs w:val="24"/>
        </w:rPr>
      </w:pPr>
    </w:p>
    <w:p w14:paraId="6E794AD2"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IO0CLR</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0x00001000;</w:t>
      </w:r>
    </w:p>
    <w:p w14:paraId="3E3841EA"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
    <w:p w14:paraId="0F458FF1" w14:textId="30537E12"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IO0SET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0x00002890</w:t>
      </w:r>
      <w:r w:rsidR="00391DD2">
        <w:rPr>
          <w:rFonts w:ascii="Times New Roman" w:eastAsia="Times New Roman" w:hAnsi="Times New Roman" w:cs="Times New Roman"/>
          <w:color w:val="333333"/>
          <w:sz w:val="24"/>
          <w:szCs w:val="24"/>
          <w:shd w:val="clear" w:color="auto" w:fill="F5F5F5"/>
        </w:rPr>
        <w:t>;</w:t>
      </w:r>
    </w:p>
    <w:p w14:paraId="7AAFD389"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spellStart"/>
      <w:proofErr w:type="gramStart"/>
      <w:r w:rsidRPr="00316758">
        <w:rPr>
          <w:rFonts w:ascii="Times New Roman" w:eastAsia="Times New Roman" w:hAnsi="Times New Roman" w:cs="Times New Roman"/>
          <w:color w:val="333333"/>
          <w:sz w:val="24"/>
          <w:szCs w:val="24"/>
          <w:shd w:val="clear" w:color="auto" w:fill="F5F5F5"/>
        </w:rPr>
        <w:t>SupDelay</w:t>
      </w:r>
      <w:proofErr w:type="spellEnd"/>
      <w:r w:rsidRPr="00316758">
        <w:rPr>
          <w:rFonts w:ascii="Times New Roman" w:eastAsia="Times New Roman" w:hAnsi="Times New Roman" w:cs="Times New Roman"/>
          <w:color w:val="333333"/>
          <w:sz w:val="24"/>
          <w:szCs w:val="24"/>
          <w:shd w:val="clear" w:color="auto" w:fill="F5F5F5"/>
        </w:rPr>
        <w:t>(</w:t>
      </w:r>
      <w:proofErr w:type="gramEnd"/>
      <w:r w:rsidRPr="00316758">
        <w:rPr>
          <w:rFonts w:ascii="Times New Roman" w:eastAsia="Times New Roman" w:hAnsi="Times New Roman" w:cs="Times New Roman"/>
          <w:color w:val="333333"/>
          <w:sz w:val="24"/>
          <w:szCs w:val="24"/>
          <w:shd w:val="clear" w:color="auto" w:fill="F5F5F5"/>
        </w:rPr>
        <w:t>100);</w:t>
      </w:r>
    </w:p>
    <w:p w14:paraId="46531772" w14:textId="77777777" w:rsidR="00EA74BD" w:rsidRPr="00316758" w:rsidRDefault="00EA74BD" w:rsidP="00EA74BD">
      <w:pPr>
        <w:spacing w:after="0"/>
        <w:rPr>
          <w:rFonts w:ascii="Times New Roman" w:eastAsia="Times New Roman" w:hAnsi="Times New Roman" w:cs="Times New Roman"/>
          <w:sz w:val="24"/>
          <w:szCs w:val="24"/>
        </w:rPr>
      </w:pPr>
    </w:p>
    <w:p w14:paraId="7CB740CF"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IO0CLR</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0x000002890;</w:t>
      </w:r>
    </w:p>
    <w:p w14:paraId="1D3E4195"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1);</w:t>
      </w:r>
    </w:p>
    <w:p w14:paraId="7866B8AF" w14:textId="77777777" w:rsidR="00EA74BD" w:rsidRPr="00316758" w:rsidRDefault="00EA74BD" w:rsidP="00EA74BD">
      <w:pPr>
        <w:spacing w:after="0"/>
        <w:rPr>
          <w:rFonts w:ascii="Times New Roman" w:eastAsia="Times New Roman" w:hAnsi="Times New Roman" w:cs="Times New Roman"/>
          <w:sz w:val="24"/>
          <w:szCs w:val="24"/>
        </w:rPr>
      </w:pPr>
    </w:p>
    <w:p w14:paraId="17C7FD53"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IO0SET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0x00008490</w:t>
      </w:r>
      <w:r>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ab/>
      </w:r>
      <w:r w:rsidRPr="00316758">
        <w:rPr>
          <w:rFonts w:ascii="Times New Roman" w:eastAsia="Times New Roman" w:hAnsi="Times New Roman" w:cs="Times New Roman"/>
          <w:color w:val="333333"/>
          <w:sz w:val="24"/>
          <w:szCs w:val="24"/>
          <w:shd w:val="clear" w:color="auto" w:fill="F5F5F5"/>
        </w:rPr>
        <w:t>// D22 GREEN, ALL RED</w:t>
      </w:r>
    </w:p>
    <w:p w14:paraId="6E4E146B"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500);</w:t>
      </w:r>
    </w:p>
    <w:p w14:paraId="447240B6" w14:textId="77777777" w:rsidR="00EA74BD" w:rsidRPr="00316758" w:rsidRDefault="00EA74BD" w:rsidP="00EA74BD">
      <w:pPr>
        <w:spacing w:after="0"/>
        <w:rPr>
          <w:rFonts w:ascii="Times New Roman" w:eastAsia="Times New Roman" w:hAnsi="Times New Roman" w:cs="Times New Roman"/>
          <w:sz w:val="24"/>
          <w:szCs w:val="24"/>
        </w:rPr>
      </w:pPr>
    </w:p>
    <w:p w14:paraId="6E29590F"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IO0CLR</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0x00008000;</w:t>
      </w:r>
    </w:p>
    <w:p w14:paraId="434A9793" w14:textId="77777777" w:rsidR="00EA74BD" w:rsidRPr="00316758" w:rsidRDefault="00EA74BD" w:rsidP="00EA74BD">
      <w:pPr>
        <w:spacing w:after="0"/>
        <w:rPr>
          <w:rFonts w:ascii="Times New Roman" w:eastAsia="Times New Roman" w:hAnsi="Times New Roman" w:cs="Times New Roman"/>
          <w:sz w:val="24"/>
          <w:szCs w:val="24"/>
        </w:rPr>
      </w:pPr>
    </w:p>
    <w:p w14:paraId="1FA5B773"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IO0SET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0x00004490;</w:t>
      </w:r>
    </w:p>
    <w:p w14:paraId="337B7079"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spellStart"/>
      <w:proofErr w:type="gramStart"/>
      <w:r w:rsidRPr="00316758">
        <w:rPr>
          <w:rFonts w:ascii="Times New Roman" w:eastAsia="Times New Roman" w:hAnsi="Times New Roman" w:cs="Times New Roman"/>
          <w:color w:val="333333"/>
          <w:sz w:val="24"/>
          <w:szCs w:val="24"/>
          <w:shd w:val="clear" w:color="auto" w:fill="F5F5F5"/>
        </w:rPr>
        <w:t>SupDelay</w:t>
      </w:r>
      <w:proofErr w:type="spellEnd"/>
      <w:r w:rsidRPr="00316758">
        <w:rPr>
          <w:rFonts w:ascii="Times New Roman" w:eastAsia="Times New Roman" w:hAnsi="Times New Roman" w:cs="Times New Roman"/>
          <w:color w:val="333333"/>
          <w:sz w:val="24"/>
          <w:szCs w:val="24"/>
          <w:shd w:val="clear" w:color="auto" w:fill="F5F5F5"/>
        </w:rPr>
        <w:t>(</w:t>
      </w:r>
      <w:proofErr w:type="gramEnd"/>
      <w:r w:rsidRPr="00316758">
        <w:rPr>
          <w:rFonts w:ascii="Times New Roman" w:eastAsia="Times New Roman" w:hAnsi="Times New Roman" w:cs="Times New Roman"/>
          <w:color w:val="333333"/>
          <w:sz w:val="24"/>
          <w:szCs w:val="24"/>
          <w:shd w:val="clear" w:color="auto" w:fill="F5F5F5"/>
        </w:rPr>
        <w:t>100);</w:t>
      </w:r>
    </w:p>
    <w:p w14:paraId="2196A68E" w14:textId="77777777" w:rsidR="00EA74BD" w:rsidRPr="00316758" w:rsidRDefault="00EA74BD" w:rsidP="00EA74BD">
      <w:pPr>
        <w:spacing w:after="0"/>
        <w:rPr>
          <w:rFonts w:ascii="Times New Roman" w:eastAsia="Times New Roman" w:hAnsi="Times New Roman" w:cs="Times New Roman"/>
          <w:sz w:val="24"/>
          <w:szCs w:val="24"/>
        </w:rPr>
      </w:pPr>
    </w:p>
    <w:p w14:paraId="2B804BD6"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IO0CLR</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0x00004490;</w:t>
      </w:r>
    </w:p>
    <w:p w14:paraId="73EA17B2"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1);</w:t>
      </w:r>
    </w:p>
    <w:p w14:paraId="769C0863" w14:textId="77777777" w:rsidR="00EA74BD" w:rsidRPr="00316758" w:rsidRDefault="00EA74BD" w:rsidP="00EA74BD">
      <w:pPr>
        <w:spacing w:after="0"/>
        <w:rPr>
          <w:rFonts w:ascii="Times New Roman" w:eastAsia="Times New Roman" w:hAnsi="Times New Roman" w:cs="Times New Roman"/>
          <w:sz w:val="24"/>
          <w:szCs w:val="24"/>
        </w:rPr>
      </w:pPr>
    </w:p>
    <w:p w14:paraId="5AFAC090"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IO0SET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0x000024C0;</w:t>
      </w:r>
      <w:r>
        <w:rPr>
          <w:rFonts w:ascii="Times New Roman" w:eastAsia="Times New Roman" w:hAnsi="Times New Roman" w:cs="Times New Roman"/>
          <w:color w:val="333333"/>
          <w:sz w:val="24"/>
          <w:szCs w:val="24"/>
          <w:shd w:val="clear" w:color="auto" w:fill="F5F5F5"/>
        </w:rPr>
        <w:tab/>
      </w:r>
      <w:r w:rsidRPr="00316758">
        <w:rPr>
          <w:rFonts w:ascii="Times New Roman" w:eastAsia="Times New Roman" w:hAnsi="Times New Roman" w:cs="Times New Roman"/>
          <w:color w:val="333333"/>
          <w:sz w:val="24"/>
          <w:szCs w:val="24"/>
          <w:shd w:val="clear" w:color="auto" w:fill="F5F5F5"/>
        </w:rPr>
        <w:t xml:space="preserve"> // D13 GREEN,</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ALL RED</w:t>
      </w:r>
    </w:p>
    <w:p w14:paraId="60BA453A"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500);</w:t>
      </w:r>
    </w:p>
    <w:p w14:paraId="64FEB801" w14:textId="77777777" w:rsidR="00EA74BD" w:rsidRPr="00316758" w:rsidRDefault="00EA74BD" w:rsidP="00EA74BD">
      <w:pPr>
        <w:spacing w:after="0"/>
        <w:rPr>
          <w:rFonts w:ascii="Times New Roman" w:eastAsia="Times New Roman" w:hAnsi="Times New Roman" w:cs="Times New Roman"/>
          <w:sz w:val="24"/>
          <w:szCs w:val="24"/>
        </w:rPr>
      </w:pPr>
    </w:p>
    <w:p w14:paraId="1AE5FAD2"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IO0CLR</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0x00000040;</w:t>
      </w:r>
    </w:p>
    <w:p w14:paraId="03D418D1" w14:textId="77777777" w:rsidR="00EA74BD" w:rsidRPr="00316758" w:rsidRDefault="00EA74BD" w:rsidP="00EA74BD">
      <w:pPr>
        <w:spacing w:after="0"/>
        <w:rPr>
          <w:rFonts w:ascii="Times New Roman" w:eastAsia="Times New Roman" w:hAnsi="Times New Roman" w:cs="Times New Roman"/>
          <w:sz w:val="24"/>
          <w:szCs w:val="24"/>
        </w:rPr>
      </w:pPr>
    </w:p>
    <w:p w14:paraId="7AC8CB2F"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IO0SET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0x000024A0;</w:t>
      </w:r>
    </w:p>
    <w:p w14:paraId="0427D24C"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spellStart"/>
      <w:proofErr w:type="gramStart"/>
      <w:r w:rsidRPr="00316758">
        <w:rPr>
          <w:rFonts w:ascii="Times New Roman" w:eastAsia="Times New Roman" w:hAnsi="Times New Roman" w:cs="Times New Roman"/>
          <w:color w:val="333333"/>
          <w:sz w:val="24"/>
          <w:szCs w:val="24"/>
          <w:shd w:val="clear" w:color="auto" w:fill="F5F5F5"/>
        </w:rPr>
        <w:t>SupDelay</w:t>
      </w:r>
      <w:proofErr w:type="spellEnd"/>
      <w:r w:rsidRPr="00316758">
        <w:rPr>
          <w:rFonts w:ascii="Times New Roman" w:eastAsia="Times New Roman" w:hAnsi="Times New Roman" w:cs="Times New Roman"/>
          <w:color w:val="333333"/>
          <w:sz w:val="24"/>
          <w:szCs w:val="24"/>
          <w:shd w:val="clear" w:color="auto" w:fill="F5F5F5"/>
        </w:rPr>
        <w:t>(</w:t>
      </w:r>
      <w:proofErr w:type="gramEnd"/>
      <w:r w:rsidRPr="00316758">
        <w:rPr>
          <w:rFonts w:ascii="Times New Roman" w:eastAsia="Times New Roman" w:hAnsi="Times New Roman" w:cs="Times New Roman"/>
          <w:color w:val="333333"/>
          <w:sz w:val="24"/>
          <w:szCs w:val="24"/>
          <w:shd w:val="clear" w:color="auto" w:fill="F5F5F5"/>
        </w:rPr>
        <w:t>100);</w:t>
      </w:r>
    </w:p>
    <w:p w14:paraId="06BB69C8" w14:textId="77777777" w:rsidR="00EA74BD" w:rsidRPr="00316758" w:rsidRDefault="00EA74BD" w:rsidP="00EA74BD">
      <w:pPr>
        <w:spacing w:after="0"/>
        <w:rPr>
          <w:rFonts w:ascii="Times New Roman" w:eastAsia="Times New Roman" w:hAnsi="Times New Roman" w:cs="Times New Roman"/>
          <w:sz w:val="24"/>
          <w:szCs w:val="24"/>
        </w:rPr>
      </w:pPr>
    </w:p>
    <w:p w14:paraId="5ED5CBA9"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IO0CLR</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0x000024A0;</w:t>
      </w:r>
    </w:p>
    <w:p w14:paraId="4AF30077"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lastRenderedPageBreak/>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1);</w:t>
      </w:r>
    </w:p>
    <w:p w14:paraId="6765A88C" w14:textId="77777777" w:rsidR="00EA74BD" w:rsidRPr="00316758" w:rsidRDefault="00EA74BD" w:rsidP="00EA74BD">
      <w:pPr>
        <w:spacing w:after="0"/>
        <w:rPr>
          <w:rFonts w:ascii="Times New Roman" w:eastAsia="Times New Roman" w:hAnsi="Times New Roman" w:cs="Times New Roman"/>
          <w:sz w:val="24"/>
          <w:szCs w:val="24"/>
        </w:rPr>
      </w:pPr>
    </w:p>
    <w:p w14:paraId="42000276" w14:textId="423D3DDA"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IO0SET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0x00002610;</w:t>
      </w:r>
      <w:r>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w:t>
      </w:r>
      <w:r w:rsidR="00CD1250">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D16 GREEN,</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ALLRED</w:t>
      </w:r>
    </w:p>
    <w:p w14:paraId="156B4F86"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500);</w:t>
      </w:r>
    </w:p>
    <w:p w14:paraId="50D6754F" w14:textId="77777777" w:rsidR="00EA74BD" w:rsidRPr="00316758" w:rsidRDefault="00EA74BD" w:rsidP="00EA74BD">
      <w:pPr>
        <w:spacing w:after="0"/>
        <w:rPr>
          <w:rFonts w:ascii="Times New Roman" w:eastAsia="Times New Roman" w:hAnsi="Times New Roman" w:cs="Times New Roman"/>
          <w:sz w:val="24"/>
          <w:szCs w:val="24"/>
        </w:rPr>
      </w:pPr>
    </w:p>
    <w:p w14:paraId="4E5F494A"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IO0CLR</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0x00000200;</w:t>
      </w:r>
    </w:p>
    <w:p w14:paraId="388B83CF" w14:textId="77777777" w:rsidR="00EA74BD" w:rsidRPr="00316758" w:rsidRDefault="00EA74BD" w:rsidP="00EA74BD">
      <w:pPr>
        <w:spacing w:after="240"/>
        <w:rPr>
          <w:rFonts w:ascii="Times New Roman" w:eastAsia="Times New Roman" w:hAnsi="Times New Roman" w:cs="Times New Roman"/>
          <w:sz w:val="24"/>
          <w:szCs w:val="24"/>
        </w:rPr>
      </w:pPr>
    </w:p>
    <w:p w14:paraId="5B4C7390"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IO0SET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0x00002510;</w:t>
      </w:r>
    </w:p>
    <w:p w14:paraId="1EFA5393"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spellStart"/>
      <w:proofErr w:type="gramStart"/>
      <w:r w:rsidRPr="00316758">
        <w:rPr>
          <w:rFonts w:ascii="Times New Roman" w:eastAsia="Times New Roman" w:hAnsi="Times New Roman" w:cs="Times New Roman"/>
          <w:color w:val="333333"/>
          <w:sz w:val="24"/>
          <w:szCs w:val="24"/>
          <w:shd w:val="clear" w:color="auto" w:fill="F5F5F5"/>
        </w:rPr>
        <w:t>SupDelay</w:t>
      </w:r>
      <w:proofErr w:type="spellEnd"/>
      <w:r w:rsidRPr="00316758">
        <w:rPr>
          <w:rFonts w:ascii="Times New Roman" w:eastAsia="Times New Roman" w:hAnsi="Times New Roman" w:cs="Times New Roman"/>
          <w:color w:val="333333"/>
          <w:sz w:val="24"/>
          <w:szCs w:val="24"/>
          <w:shd w:val="clear" w:color="auto" w:fill="F5F5F5"/>
        </w:rPr>
        <w:t>(</w:t>
      </w:r>
      <w:proofErr w:type="gramEnd"/>
      <w:r w:rsidRPr="00316758">
        <w:rPr>
          <w:rFonts w:ascii="Times New Roman" w:eastAsia="Times New Roman" w:hAnsi="Times New Roman" w:cs="Times New Roman"/>
          <w:color w:val="333333"/>
          <w:sz w:val="24"/>
          <w:szCs w:val="24"/>
          <w:shd w:val="clear" w:color="auto" w:fill="F5F5F5"/>
        </w:rPr>
        <w:t>100);</w:t>
      </w:r>
    </w:p>
    <w:p w14:paraId="0464F656" w14:textId="77777777" w:rsidR="00EA74BD" w:rsidRPr="00316758" w:rsidRDefault="00EA74BD" w:rsidP="00EA74BD">
      <w:pPr>
        <w:spacing w:after="0"/>
        <w:rPr>
          <w:rFonts w:ascii="Times New Roman" w:eastAsia="Times New Roman" w:hAnsi="Times New Roman" w:cs="Times New Roman"/>
          <w:sz w:val="24"/>
          <w:szCs w:val="24"/>
        </w:rPr>
      </w:pPr>
    </w:p>
    <w:p w14:paraId="304B031B"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IO0CLR</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0x00002510;</w:t>
      </w:r>
    </w:p>
    <w:p w14:paraId="48C2EFAF"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1);</w:t>
      </w:r>
    </w:p>
    <w:p w14:paraId="7971F459"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
    <w:p w14:paraId="23B7EA21"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
    <w:p w14:paraId="619DA7C3"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w:t>
      </w:r>
    </w:p>
    <w:p w14:paraId="7839D162"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w:t>
      </w:r>
    </w:p>
    <w:p w14:paraId="5D228BDE" w14:textId="77777777" w:rsidR="00EA74BD" w:rsidRPr="00316758" w:rsidRDefault="00EA74BD" w:rsidP="00EA74BD">
      <w:pPr>
        <w:spacing w:after="0"/>
        <w:rPr>
          <w:rFonts w:ascii="Times New Roman" w:eastAsia="Times New Roman" w:hAnsi="Times New Roman" w:cs="Times New Roman"/>
          <w:sz w:val="24"/>
          <w:szCs w:val="24"/>
        </w:rPr>
      </w:pPr>
    </w:p>
    <w:p w14:paraId="115CB9D0"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 xml:space="preserve">void </w:t>
      </w:r>
      <w:proofErr w:type="gramStart"/>
      <w:r w:rsidRPr="00316758">
        <w:rPr>
          <w:rFonts w:ascii="Times New Roman" w:eastAsia="Times New Roman" w:hAnsi="Times New Roman" w:cs="Times New Roman"/>
          <w:color w:val="333333"/>
          <w:sz w:val="24"/>
          <w:szCs w:val="24"/>
          <w:shd w:val="clear" w:color="auto" w:fill="F5F5F5"/>
        </w:rPr>
        <w:t>Delay(</w:t>
      </w:r>
      <w:proofErr w:type="gramEnd"/>
      <w:r w:rsidRPr="00316758">
        <w:rPr>
          <w:rFonts w:ascii="Times New Roman" w:eastAsia="Times New Roman" w:hAnsi="Times New Roman" w:cs="Times New Roman"/>
          <w:color w:val="333333"/>
          <w:sz w:val="24"/>
          <w:szCs w:val="24"/>
          <w:shd w:val="clear" w:color="auto" w:fill="F5F5F5"/>
        </w:rPr>
        <w:t>int n)</w:t>
      </w:r>
    </w:p>
    <w:p w14:paraId="2D512533"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w:t>
      </w:r>
    </w:p>
    <w:p w14:paraId="1D0CD7B1"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int p,</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q;</w:t>
      </w:r>
    </w:p>
    <w:p w14:paraId="10BB63B1" w14:textId="77777777" w:rsidR="00EA74BD" w:rsidRPr="00316758" w:rsidRDefault="00EA74BD" w:rsidP="00EA74BD">
      <w:pPr>
        <w:spacing w:after="0"/>
        <w:rPr>
          <w:rFonts w:ascii="Times New Roman" w:eastAsia="Times New Roman" w:hAnsi="Times New Roman" w:cs="Times New Roman"/>
          <w:sz w:val="24"/>
          <w:szCs w:val="24"/>
        </w:rPr>
      </w:pPr>
    </w:p>
    <w:p w14:paraId="7FEC2E3A"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for(</w:t>
      </w:r>
      <w:proofErr w:type="gramEnd"/>
      <w:r w:rsidRPr="00316758">
        <w:rPr>
          <w:rFonts w:ascii="Times New Roman" w:eastAsia="Times New Roman" w:hAnsi="Times New Roman" w:cs="Times New Roman"/>
          <w:color w:val="333333"/>
          <w:sz w:val="24"/>
          <w:szCs w:val="24"/>
          <w:shd w:val="clear" w:color="auto" w:fill="F5F5F5"/>
        </w:rPr>
        <w:t>p=0;</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p&lt;n;</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p++)</w:t>
      </w:r>
    </w:p>
    <w:p w14:paraId="22B6585D"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w:t>
      </w:r>
    </w:p>
    <w:p w14:paraId="4868B3D6"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for(</w:t>
      </w:r>
      <w:proofErr w:type="gramEnd"/>
      <w:r w:rsidRPr="00316758">
        <w:rPr>
          <w:rFonts w:ascii="Times New Roman" w:eastAsia="Times New Roman" w:hAnsi="Times New Roman" w:cs="Times New Roman"/>
          <w:color w:val="333333"/>
          <w:sz w:val="24"/>
          <w:szCs w:val="24"/>
          <w:shd w:val="clear" w:color="auto" w:fill="F5F5F5"/>
        </w:rPr>
        <w:t>q=0;</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q&lt;0xFFF0;</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q++);</w:t>
      </w:r>
    </w:p>
    <w:p w14:paraId="73C80097"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w:t>
      </w:r>
    </w:p>
    <w:p w14:paraId="5ACB979E"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w:t>
      </w:r>
    </w:p>
    <w:p w14:paraId="4F845E7E" w14:textId="77777777" w:rsidR="00EA74BD" w:rsidRPr="00316758" w:rsidRDefault="00EA74BD" w:rsidP="00EA74BD">
      <w:pPr>
        <w:spacing w:after="0"/>
        <w:rPr>
          <w:rFonts w:ascii="Times New Roman" w:eastAsia="Times New Roman" w:hAnsi="Times New Roman" w:cs="Times New Roman"/>
          <w:sz w:val="24"/>
          <w:szCs w:val="24"/>
        </w:rPr>
      </w:pPr>
    </w:p>
    <w:p w14:paraId="2429D64D"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 xml:space="preserve">void </w:t>
      </w:r>
      <w:proofErr w:type="spellStart"/>
      <w:proofErr w:type="gramStart"/>
      <w:r w:rsidRPr="00316758">
        <w:rPr>
          <w:rFonts w:ascii="Times New Roman" w:eastAsia="Times New Roman" w:hAnsi="Times New Roman" w:cs="Times New Roman"/>
          <w:color w:val="333333"/>
          <w:sz w:val="24"/>
          <w:szCs w:val="24"/>
          <w:shd w:val="clear" w:color="auto" w:fill="F5F5F5"/>
        </w:rPr>
        <w:t>SupDelay</w:t>
      </w:r>
      <w:proofErr w:type="spellEnd"/>
      <w:r w:rsidRPr="00316758">
        <w:rPr>
          <w:rFonts w:ascii="Times New Roman" w:eastAsia="Times New Roman" w:hAnsi="Times New Roman" w:cs="Times New Roman"/>
          <w:color w:val="333333"/>
          <w:sz w:val="24"/>
          <w:szCs w:val="24"/>
          <w:shd w:val="clear" w:color="auto" w:fill="F5F5F5"/>
        </w:rPr>
        <w:t>(</w:t>
      </w:r>
      <w:proofErr w:type="gramEnd"/>
      <w:r w:rsidRPr="00316758">
        <w:rPr>
          <w:rFonts w:ascii="Times New Roman" w:eastAsia="Times New Roman" w:hAnsi="Times New Roman" w:cs="Times New Roman"/>
          <w:color w:val="333333"/>
          <w:sz w:val="24"/>
          <w:szCs w:val="24"/>
          <w:shd w:val="clear" w:color="auto" w:fill="F5F5F5"/>
        </w:rPr>
        <w:t>int n)</w:t>
      </w:r>
    </w:p>
    <w:p w14:paraId="740F093B"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w:t>
      </w:r>
    </w:p>
    <w:p w14:paraId="7FE224A6"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int p,</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q;</w:t>
      </w:r>
    </w:p>
    <w:p w14:paraId="21A4FD33" w14:textId="77777777" w:rsidR="00EA74BD" w:rsidRPr="00316758" w:rsidRDefault="00EA74BD" w:rsidP="00EA74BD">
      <w:pPr>
        <w:spacing w:after="0"/>
        <w:rPr>
          <w:rFonts w:ascii="Times New Roman" w:eastAsia="Times New Roman" w:hAnsi="Times New Roman" w:cs="Times New Roman"/>
          <w:sz w:val="24"/>
          <w:szCs w:val="24"/>
        </w:rPr>
      </w:pPr>
    </w:p>
    <w:p w14:paraId="519261F9"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for(</w:t>
      </w:r>
      <w:proofErr w:type="gramEnd"/>
      <w:r w:rsidRPr="00316758">
        <w:rPr>
          <w:rFonts w:ascii="Times New Roman" w:eastAsia="Times New Roman" w:hAnsi="Times New Roman" w:cs="Times New Roman"/>
          <w:color w:val="333333"/>
          <w:sz w:val="24"/>
          <w:szCs w:val="24"/>
          <w:shd w:val="clear" w:color="auto" w:fill="F5F5F5"/>
        </w:rPr>
        <w:t>p=0;</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p&lt;n;</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p++)</w:t>
      </w:r>
    </w:p>
    <w:p w14:paraId="77C55C21"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w:t>
      </w:r>
    </w:p>
    <w:p w14:paraId="696C538C"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for(</w:t>
      </w:r>
      <w:proofErr w:type="gramEnd"/>
      <w:r w:rsidRPr="00316758">
        <w:rPr>
          <w:rFonts w:ascii="Times New Roman" w:eastAsia="Times New Roman" w:hAnsi="Times New Roman" w:cs="Times New Roman"/>
          <w:color w:val="333333"/>
          <w:sz w:val="24"/>
          <w:szCs w:val="24"/>
          <w:shd w:val="clear" w:color="auto" w:fill="F5F5F5"/>
        </w:rPr>
        <w:t>q=0;</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q&lt;0xFFF0;</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q++);</w:t>
      </w:r>
    </w:p>
    <w:p w14:paraId="7BCE21E9"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rPr>
        <w:tab/>
      </w:r>
      <w:proofErr w:type="gramStart"/>
      <w:r w:rsidRPr="00316758">
        <w:rPr>
          <w:rFonts w:ascii="Times New Roman" w:eastAsia="Times New Roman" w:hAnsi="Times New Roman" w:cs="Times New Roman"/>
          <w:color w:val="333333"/>
          <w:sz w:val="24"/>
          <w:szCs w:val="24"/>
          <w:shd w:val="clear" w:color="auto" w:fill="F5F5F5"/>
        </w:rPr>
        <w:t>for(</w:t>
      </w:r>
      <w:proofErr w:type="gramEnd"/>
      <w:r w:rsidRPr="00316758">
        <w:rPr>
          <w:rFonts w:ascii="Times New Roman" w:eastAsia="Times New Roman" w:hAnsi="Times New Roman" w:cs="Times New Roman"/>
          <w:color w:val="333333"/>
          <w:sz w:val="24"/>
          <w:szCs w:val="24"/>
          <w:shd w:val="clear" w:color="auto" w:fill="F5F5F5"/>
        </w:rPr>
        <w:t>q=0;</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q&lt;0xFFF0;</w:t>
      </w:r>
      <w:r>
        <w:rPr>
          <w:rFonts w:ascii="Times New Roman" w:eastAsia="Times New Roman" w:hAnsi="Times New Roman" w:cs="Times New Roman"/>
          <w:color w:val="333333"/>
          <w:sz w:val="24"/>
          <w:szCs w:val="24"/>
          <w:shd w:val="clear" w:color="auto" w:fill="F5F5F5"/>
        </w:rPr>
        <w:t xml:space="preserve"> </w:t>
      </w:r>
      <w:r w:rsidRPr="00316758">
        <w:rPr>
          <w:rFonts w:ascii="Times New Roman" w:eastAsia="Times New Roman" w:hAnsi="Times New Roman" w:cs="Times New Roman"/>
          <w:color w:val="333333"/>
          <w:sz w:val="24"/>
          <w:szCs w:val="24"/>
          <w:shd w:val="clear" w:color="auto" w:fill="F5F5F5"/>
        </w:rPr>
        <w:t>q++);</w:t>
      </w:r>
    </w:p>
    <w:p w14:paraId="2DF7D1BF" w14:textId="77777777" w:rsidR="00EA74BD" w:rsidRPr="00316758" w:rsidRDefault="00EA74BD" w:rsidP="00EA74BD">
      <w:pPr>
        <w:spacing w:after="0"/>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rPr>
        <w:tab/>
      </w:r>
      <w:r w:rsidRPr="00316758">
        <w:rPr>
          <w:rFonts w:ascii="Times New Roman" w:eastAsia="Times New Roman" w:hAnsi="Times New Roman" w:cs="Times New Roman"/>
          <w:color w:val="333333"/>
          <w:sz w:val="24"/>
          <w:szCs w:val="24"/>
          <w:shd w:val="clear" w:color="auto" w:fill="F5F5F5"/>
        </w:rPr>
        <w:t>}</w:t>
      </w:r>
    </w:p>
    <w:p w14:paraId="173647A8" w14:textId="77777777" w:rsidR="00EA74BD" w:rsidRPr="00316758" w:rsidRDefault="00EA74BD" w:rsidP="00EA74BD">
      <w:pPr>
        <w:jc w:val="both"/>
        <w:rPr>
          <w:rFonts w:ascii="Times New Roman" w:eastAsia="Times New Roman" w:hAnsi="Times New Roman" w:cs="Times New Roman"/>
          <w:sz w:val="24"/>
          <w:szCs w:val="24"/>
        </w:rPr>
      </w:pPr>
      <w:r w:rsidRPr="00316758">
        <w:rPr>
          <w:rFonts w:ascii="Times New Roman" w:eastAsia="Times New Roman" w:hAnsi="Times New Roman" w:cs="Times New Roman"/>
          <w:color w:val="333333"/>
          <w:sz w:val="24"/>
          <w:szCs w:val="24"/>
          <w:shd w:val="clear" w:color="auto" w:fill="F5F5F5"/>
        </w:rPr>
        <w:t>}</w:t>
      </w:r>
    </w:p>
    <w:p w14:paraId="1867C583" w14:textId="77777777" w:rsidR="00EA74BD" w:rsidRDefault="00EA74BD" w:rsidP="00EA74BD"/>
    <w:p w14:paraId="73AF95AC" w14:textId="77777777" w:rsidR="00EA74BD" w:rsidRPr="00EA74BD" w:rsidRDefault="00EA74BD" w:rsidP="00EA74BD"/>
    <w:p w14:paraId="6EB0BC61" w14:textId="77777777" w:rsidR="00EA74BD" w:rsidRDefault="00EA74BD" w:rsidP="00EA1F2F"/>
    <w:p w14:paraId="312FBFB3" w14:textId="77777777" w:rsidR="00EA1F2F" w:rsidRPr="00EA1F2F" w:rsidRDefault="00EA1F2F" w:rsidP="00EA1F2F"/>
    <w:p w14:paraId="43CB003F" w14:textId="77777777" w:rsidR="002A1F85" w:rsidRDefault="002A1F85" w:rsidP="0028668D">
      <w:pPr>
        <w:ind w:firstLine="720"/>
        <w:rPr>
          <w:b/>
          <w:bCs/>
          <w:lang w:val="en-GB"/>
        </w:rPr>
      </w:pPr>
    </w:p>
    <w:p w14:paraId="5DD55823" w14:textId="77777777" w:rsidR="002A1F85" w:rsidRDefault="002A1F85" w:rsidP="002A1F85">
      <w:pPr>
        <w:rPr>
          <w:lang w:val="en-GB"/>
        </w:rPr>
      </w:pPr>
      <w:r>
        <w:rPr>
          <w:lang w:val="en-GB"/>
        </w:rPr>
        <w:br w:type="page"/>
      </w:r>
    </w:p>
    <w:p w14:paraId="5CA31C17" w14:textId="77777777" w:rsidR="002A1F85" w:rsidRDefault="002A1F85" w:rsidP="002A1F85">
      <w:pPr>
        <w:pStyle w:val="Heading1"/>
        <w:jc w:val="center"/>
      </w:pPr>
      <w:bookmarkStart w:id="28" w:name="_Toc25705464"/>
      <w:r>
        <w:lastRenderedPageBreak/>
        <w:t>Bibliography</w:t>
      </w:r>
      <w:bookmarkEnd w:id="28"/>
    </w:p>
    <w:p w14:paraId="78799557" w14:textId="77777777" w:rsidR="002A1F85" w:rsidRPr="002A1F85" w:rsidRDefault="002A1F85" w:rsidP="002A1F85">
      <w:pPr>
        <w:pStyle w:val="Bibliography"/>
        <w:rPr>
          <w:rFonts w:ascii="Calibri Light" w:cs="Calibri Light"/>
          <w:color w:val="808080"/>
          <w:lang w:val="en-GB"/>
        </w:rPr>
      </w:pPr>
      <w:r>
        <w:rPr>
          <w:b/>
          <w:bCs/>
          <w:lang w:val="en-GB"/>
        </w:rPr>
        <w:fldChar w:fldCharType="begin"/>
      </w:r>
      <w:r>
        <w:rPr>
          <w:b/>
          <w:bCs/>
          <w:lang w:val="en-GB"/>
        </w:rPr>
        <w:instrText xml:space="preserve"> ADDIN ZOTERO_BIBL {"uncited":[],"omitted":[],"custom":[]} CSL_BIBLIOGRAPHY </w:instrText>
      </w:r>
      <w:r>
        <w:rPr>
          <w:b/>
          <w:bCs/>
          <w:lang w:val="en-GB"/>
        </w:rPr>
        <w:fldChar w:fldCharType="separate"/>
      </w:r>
      <w:r w:rsidRPr="002A1F85">
        <w:rPr>
          <w:rFonts w:ascii="Calibri Light" w:cs="Calibri Light"/>
          <w:color w:val="808080"/>
          <w:lang w:val="en-GB"/>
        </w:rPr>
        <w:t xml:space="preserve">Cohn, M. (no date) </w:t>
      </w:r>
      <w:r w:rsidRPr="002A1F85">
        <w:rPr>
          <w:rFonts w:ascii="Calibri Light" w:cs="Calibri Light"/>
          <w:i/>
          <w:iCs/>
          <w:color w:val="808080"/>
          <w:lang w:val="en-GB"/>
        </w:rPr>
        <w:t>User Stories and User Story Examples by Mike Cohn</w:t>
      </w:r>
      <w:r w:rsidRPr="002A1F85">
        <w:rPr>
          <w:rFonts w:ascii="Calibri Light" w:cs="Calibri Light"/>
          <w:color w:val="808080"/>
          <w:lang w:val="en-GB"/>
        </w:rPr>
        <w:t xml:space="preserve">, </w:t>
      </w:r>
      <w:r w:rsidRPr="002A1F85">
        <w:rPr>
          <w:rFonts w:ascii="Calibri Light" w:cs="Calibri Light"/>
          <w:i/>
          <w:iCs/>
          <w:color w:val="808080"/>
          <w:lang w:val="en-GB"/>
        </w:rPr>
        <w:t>Mountain Goat Software</w:t>
      </w:r>
      <w:r w:rsidRPr="002A1F85">
        <w:rPr>
          <w:rFonts w:ascii="Calibri Light" w:cs="Calibri Light"/>
          <w:color w:val="808080"/>
          <w:lang w:val="en-GB"/>
        </w:rPr>
        <w:t>. Available at: https://www.mountaingoatsoftware.com/agile/user-stories (Accessed: 22 November 2019).</w:t>
      </w:r>
    </w:p>
    <w:p w14:paraId="6B631587"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Hastie, S. (2015) </w:t>
      </w:r>
      <w:r w:rsidRPr="002A1F85">
        <w:rPr>
          <w:rFonts w:ascii="Calibri Light" w:cs="Calibri Light"/>
          <w:i/>
          <w:iCs/>
          <w:color w:val="808080"/>
          <w:lang w:val="en-GB"/>
        </w:rPr>
        <w:t>Standish Group 2015 Chaos Report - Q&amp;A with Jennifer Lynch</w:t>
      </w:r>
      <w:r w:rsidRPr="002A1F85">
        <w:rPr>
          <w:rFonts w:ascii="Calibri Light" w:cs="Calibri Light"/>
          <w:color w:val="808080"/>
          <w:lang w:val="en-GB"/>
        </w:rPr>
        <w:t xml:space="preserve">, </w:t>
      </w:r>
      <w:r w:rsidRPr="002A1F85">
        <w:rPr>
          <w:rFonts w:ascii="Calibri Light" w:cs="Calibri Light"/>
          <w:i/>
          <w:iCs/>
          <w:color w:val="808080"/>
          <w:lang w:val="en-GB"/>
        </w:rPr>
        <w:t>InfoQ</w:t>
      </w:r>
      <w:r w:rsidRPr="002A1F85">
        <w:rPr>
          <w:rFonts w:ascii="Calibri Light" w:cs="Calibri Light"/>
          <w:color w:val="808080"/>
          <w:lang w:val="en-GB"/>
        </w:rPr>
        <w:t>. Available at: https://www.infoq.com/articles/standish-chaos-2015/ (Accessed: 22 November 2019).</w:t>
      </w:r>
    </w:p>
    <w:p w14:paraId="533DBDAC"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Jones, C. (1986) </w:t>
      </w:r>
      <w:r w:rsidRPr="002A1F85">
        <w:rPr>
          <w:rFonts w:ascii="Calibri Light" w:cs="Calibri Light"/>
          <w:i/>
          <w:iCs/>
          <w:color w:val="808080"/>
          <w:lang w:val="en-GB"/>
        </w:rPr>
        <w:t>Programming Productivity</w:t>
      </w:r>
      <w:r w:rsidRPr="002A1F85">
        <w:rPr>
          <w:rFonts w:ascii="Calibri Light" w:cs="Calibri Light"/>
          <w:color w:val="808080"/>
          <w:lang w:val="en-GB"/>
        </w:rPr>
        <w:t>. McGraw-Hill.</w:t>
      </w:r>
    </w:p>
    <w:p w14:paraId="02A26367"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Munassar, N. M. A. and Govardhan, A. (2010) ‘HYBRID MODEL FOR SOFTWARE DEVELOPMENT PROCESSES’, in.</w:t>
      </w:r>
    </w:p>
    <w:p w14:paraId="2ACC19D2"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i/>
          <w:iCs/>
          <w:color w:val="808080"/>
          <w:lang w:val="en-GB"/>
        </w:rPr>
        <w:t>Requirement Analysis Techniques</w:t>
      </w:r>
      <w:r w:rsidRPr="002A1F85">
        <w:rPr>
          <w:rFonts w:ascii="Calibri Light" w:cs="Calibri Light"/>
          <w:color w:val="808080"/>
          <w:lang w:val="en-GB"/>
        </w:rPr>
        <w:t xml:space="preserve"> (no date). Available at: https://www.visual-paradigm.com/guide/requirements-gathering/requirement-analysis-techniques/ (Accessed: 22 November 2019).</w:t>
      </w:r>
    </w:p>
    <w:p w14:paraId="730757FE"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i/>
          <w:iCs/>
          <w:color w:val="808080"/>
          <w:lang w:val="en-GB"/>
        </w:rPr>
        <w:t>SDLC - Overview - Tutorialspoint</w:t>
      </w:r>
      <w:r w:rsidRPr="002A1F85">
        <w:rPr>
          <w:rFonts w:ascii="Calibri Light" w:cs="Calibri Light"/>
          <w:color w:val="808080"/>
          <w:lang w:val="en-GB"/>
        </w:rPr>
        <w:t xml:space="preserve"> (no date). Available at: https://www.tutorialspoint.com/sdlc/sdlc_overview.htm (Accessed: 22 November 2019).</w:t>
      </w:r>
    </w:p>
    <w:p w14:paraId="7BC79FC9"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Skabardonis, A. </w:t>
      </w:r>
      <w:r w:rsidRPr="002A1F85">
        <w:rPr>
          <w:rFonts w:ascii="Calibri Light" w:cs="Calibri Light"/>
          <w:i/>
          <w:iCs/>
          <w:color w:val="808080"/>
          <w:lang w:val="en-GB"/>
        </w:rPr>
        <w:t>et al.</w:t>
      </w:r>
      <w:r w:rsidRPr="002A1F85">
        <w:rPr>
          <w:rFonts w:ascii="Calibri Light" w:cs="Calibri Light"/>
          <w:color w:val="808080"/>
          <w:lang w:val="en-GB"/>
        </w:rPr>
        <w:t xml:space="preserve"> (2013) </w:t>
      </w:r>
      <w:r w:rsidRPr="002A1F85">
        <w:rPr>
          <w:rFonts w:ascii="Calibri Light" w:cs="Calibri Light"/>
          <w:i/>
          <w:iCs/>
          <w:color w:val="808080"/>
          <w:lang w:val="en-GB"/>
        </w:rPr>
        <w:t>Advanced Traffic Signal Control Algorithms.pdf</w:t>
      </w:r>
      <w:r w:rsidRPr="002A1F85">
        <w:rPr>
          <w:rFonts w:ascii="Calibri Light" w:cs="Calibri Light"/>
          <w:color w:val="808080"/>
          <w:lang w:val="en-GB"/>
        </w:rPr>
        <w:t>. California PATH Research Report UCB-ITS-PRR-2014-04, p. 123. Available at: https://merritt.cdlib.org/d/ark:%252F13030%252Fm5nc7fc1/2/producer%252F884613548.pdf (Accessed: 24 November 2019).</w:t>
      </w:r>
    </w:p>
    <w:p w14:paraId="3449CD3E"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‘Software Engineering | Stakeholder’ (2019) </w:t>
      </w:r>
      <w:r w:rsidRPr="002A1F85">
        <w:rPr>
          <w:rFonts w:ascii="Calibri Light" w:cs="Calibri Light"/>
          <w:i/>
          <w:iCs/>
          <w:color w:val="808080"/>
          <w:lang w:val="en-GB"/>
        </w:rPr>
        <w:t>GeeksforGeeks</w:t>
      </w:r>
      <w:r w:rsidRPr="002A1F85">
        <w:rPr>
          <w:rFonts w:ascii="Calibri Light" w:cs="Calibri Light"/>
          <w:color w:val="808080"/>
          <w:lang w:val="en-GB"/>
        </w:rPr>
        <w:t>, 12 March. Available at: https://www.geeksforgeeks.org/software-engineering-stakeholder/ (Accessed: 22 November 2019).</w:t>
      </w:r>
    </w:p>
    <w:p w14:paraId="0E539AAB" w14:textId="77777777" w:rsidR="002A1F85" w:rsidRPr="002A1F85" w:rsidRDefault="002A1F85" w:rsidP="002A1F85">
      <w:pPr>
        <w:pStyle w:val="Bibliography"/>
        <w:rPr>
          <w:rFonts w:ascii="Calibri Light" w:cs="Calibri Light"/>
          <w:color w:val="808080"/>
          <w:lang w:val="en-GB"/>
        </w:rPr>
      </w:pPr>
      <w:r w:rsidRPr="002A1F85">
        <w:rPr>
          <w:rFonts w:ascii="Calibri Light" w:cs="Calibri Light"/>
          <w:color w:val="808080"/>
          <w:lang w:val="en-GB"/>
        </w:rPr>
        <w:t xml:space="preserve">Sommerville, I. (2016) </w:t>
      </w:r>
      <w:r w:rsidRPr="002A1F85">
        <w:rPr>
          <w:rFonts w:ascii="Calibri Light" w:cs="Calibri Light"/>
          <w:i/>
          <w:iCs/>
          <w:color w:val="808080"/>
          <w:lang w:val="en-GB"/>
        </w:rPr>
        <w:t>Software Engineering, Global Edition</w:t>
      </w:r>
      <w:r w:rsidRPr="002A1F85">
        <w:rPr>
          <w:rFonts w:ascii="Calibri Light" w:cs="Calibri Light"/>
          <w:color w:val="808080"/>
          <w:lang w:val="en-GB"/>
        </w:rPr>
        <w:t>. Pearson Higher Ed.</w:t>
      </w:r>
    </w:p>
    <w:p w14:paraId="38614F1D" w14:textId="77777777" w:rsidR="007678EE" w:rsidRPr="00C00B50" w:rsidRDefault="002A1F85" w:rsidP="0028668D">
      <w:pPr>
        <w:ind w:firstLine="720"/>
        <w:rPr>
          <w:b/>
          <w:bCs/>
          <w:lang w:val="en-GB"/>
        </w:rPr>
      </w:pPr>
      <w:r>
        <w:rPr>
          <w:b/>
          <w:bCs/>
          <w:lang w:val="en-GB"/>
        </w:rPr>
        <w:fldChar w:fldCharType="end"/>
      </w:r>
    </w:p>
    <w:sectPr w:rsidR="007678EE" w:rsidRPr="00C00B50" w:rsidSect="00A06E32">
      <w:headerReference w:type="default" r:id="rId18"/>
      <w:footerReference w:type="default" r:id="rId19"/>
      <w:headerReference w:type="first" r:id="rId20"/>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697F6" w14:textId="77777777" w:rsidR="00375548" w:rsidRDefault="00375548" w:rsidP="008606AB">
      <w:r>
        <w:separator/>
      </w:r>
    </w:p>
  </w:endnote>
  <w:endnote w:type="continuationSeparator" w:id="0">
    <w:p w14:paraId="15D3CADC" w14:textId="77777777" w:rsidR="00375548" w:rsidRDefault="00375548"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98778" w14:textId="77777777" w:rsidR="004C0FDE" w:rsidRPr="00E81B4B" w:rsidRDefault="004C0FDE" w:rsidP="00E81B4B">
    <w:pPr>
      <w:pStyle w:val="Footer"/>
    </w:pPr>
    <w:sdt>
      <w:sdtPr>
        <w:alias w:val="Title"/>
        <w:tag w:val=""/>
        <w:id w:val="-1461030722"/>
        <w:placeholder>
          <w:docPart w:val="D580B1722E24D848A78E4E560A5C4EF2"/>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Software Engineering (B9IS119)</w:t>
        </w:r>
      </w:sdtContent>
    </w:sdt>
    <w:r w:rsidRPr="00E81B4B">
      <w:t xml:space="preserve"> </w:t>
    </w:r>
    <w:r>
      <w:tab/>
    </w:r>
    <w:r>
      <w:tab/>
    </w:r>
    <w:sdt>
      <w:sdtPr>
        <w:id w:val="1328789105"/>
        <w:docPartObj>
          <w:docPartGallery w:val="Page Numbers (Bottom of Page)"/>
          <w:docPartUnique/>
        </w:docPartObj>
      </w:sdtPr>
      <w:sdtContent>
        <w:r w:rsidRPr="00AD010B">
          <w:rPr>
            <w:rStyle w:val="PageNumber"/>
            <w:noProof/>
            <w:highlight w:val="lightGray"/>
          </w:rPr>
          <mc:AlternateContent>
            <mc:Choice Requires="wps">
              <w:drawing>
                <wp:anchor distT="0" distB="0" distL="114300" distR="114300" simplePos="0" relativeHeight="251659264" behindDoc="1" locked="0" layoutInCell="1" allowOverlap="1" wp14:anchorId="19DEF486" wp14:editId="37643FE2">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3B67C157"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" fillcolor="#d3d3d3" stroked="f" strokeweight="1pt">
                  <w10:wrap anchorx="page" anchory="page"/>
                </v:rect>
              </w:pict>
            </mc:Fallback>
          </mc:AlternateContent>
        </w:r>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Pr="00AD010B">
          <w:rPr>
            <w:rStyle w:val="PageNumber"/>
            <w:highlight w:val="lightGray"/>
          </w:rPr>
          <w:t>1</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C848B" w14:textId="77777777" w:rsidR="00375548" w:rsidRDefault="00375548" w:rsidP="008606AB">
      <w:r>
        <w:separator/>
      </w:r>
    </w:p>
  </w:footnote>
  <w:footnote w:type="continuationSeparator" w:id="0">
    <w:p w14:paraId="3DE775EA" w14:textId="77777777" w:rsidR="00375548" w:rsidRDefault="00375548"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BAF1F" w14:textId="77777777" w:rsidR="004C0FDE" w:rsidRDefault="004C0FDE">
    <w:pPr>
      <w:pStyle w:val="Header"/>
    </w:pPr>
    <w:r>
      <w:rPr>
        <w:noProof/>
      </w:rPr>
      <mc:AlternateContent>
        <mc:Choice Requires="wps">
          <w:drawing>
            <wp:anchor distT="0" distB="0" distL="114300" distR="114300" simplePos="0" relativeHeight="251658239" behindDoc="1" locked="0" layoutInCell="1" allowOverlap="1" wp14:anchorId="4AC5A61B" wp14:editId="4AB90792">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C5A0DF3"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&#13;&#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777E0" w14:textId="77777777" w:rsidR="004C0FDE" w:rsidRDefault="004C0FDE">
    <w:pPr>
      <w:pStyle w:val="Header"/>
    </w:pPr>
    <w:r>
      <w:rPr>
        <w:noProof/>
      </w:rPr>
      <mc:AlternateContent>
        <mc:Choice Requires="wps">
          <w:drawing>
            <wp:anchor distT="0" distB="0" distL="114300" distR="114300" simplePos="0" relativeHeight="251661312" behindDoc="1" locked="0" layoutInCell="1" allowOverlap="1" wp14:anchorId="7A2216AF" wp14:editId="44731AFD">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900A74E"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&#13;&#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271482"/>
    <w:multiLevelType w:val="hybridMultilevel"/>
    <w:tmpl w:val="F6FE39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1B68E6"/>
    <w:multiLevelType w:val="hybridMultilevel"/>
    <w:tmpl w:val="3DE84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F3D55"/>
    <w:multiLevelType w:val="hybridMultilevel"/>
    <w:tmpl w:val="1AB843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706B3C"/>
    <w:multiLevelType w:val="hybridMultilevel"/>
    <w:tmpl w:val="5414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0174F9"/>
    <w:multiLevelType w:val="hybridMultilevel"/>
    <w:tmpl w:val="9ACCF416"/>
    <w:lvl w:ilvl="0" w:tplc="08090001">
      <w:start w:val="1"/>
      <w:numFmt w:val="bullet"/>
      <w:lvlText w:val=""/>
      <w:lvlJc w:val="left"/>
      <w:pPr>
        <w:ind w:left="1671" w:hanging="360"/>
      </w:pPr>
      <w:rPr>
        <w:rFonts w:ascii="Symbol" w:hAnsi="Symbol" w:hint="default"/>
      </w:rPr>
    </w:lvl>
    <w:lvl w:ilvl="1" w:tplc="08090003" w:tentative="1">
      <w:start w:val="1"/>
      <w:numFmt w:val="bullet"/>
      <w:lvlText w:val="o"/>
      <w:lvlJc w:val="left"/>
      <w:pPr>
        <w:ind w:left="2391" w:hanging="360"/>
      </w:pPr>
      <w:rPr>
        <w:rFonts w:ascii="Courier New" w:hAnsi="Courier New" w:cs="Courier New" w:hint="default"/>
      </w:rPr>
    </w:lvl>
    <w:lvl w:ilvl="2" w:tplc="08090005" w:tentative="1">
      <w:start w:val="1"/>
      <w:numFmt w:val="bullet"/>
      <w:lvlText w:val=""/>
      <w:lvlJc w:val="left"/>
      <w:pPr>
        <w:ind w:left="3111" w:hanging="360"/>
      </w:pPr>
      <w:rPr>
        <w:rFonts w:ascii="Wingdings" w:hAnsi="Wingdings" w:hint="default"/>
      </w:rPr>
    </w:lvl>
    <w:lvl w:ilvl="3" w:tplc="08090001" w:tentative="1">
      <w:start w:val="1"/>
      <w:numFmt w:val="bullet"/>
      <w:lvlText w:val=""/>
      <w:lvlJc w:val="left"/>
      <w:pPr>
        <w:ind w:left="3831" w:hanging="360"/>
      </w:pPr>
      <w:rPr>
        <w:rFonts w:ascii="Symbol" w:hAnsi="Symbol" w:hint="default"/>
      </w:rPr>
    </w:lvl>
    <w:lvl w:ilvl="4" w:tplc="08090003" w:tentative="1">
      <w:start w:val="1"/>
      <w:numFmt w:val="bullet"/>
      <w:lvlText w:val="o"/>
      <w:lvlJc w:val="left"/>
      <w:pPr>
        <w:ind w:left="4551" w:hanging="360"/>
      </w:pPr>
      <w:rPr>
        <w:rFonts w:ascii="Courier New" w:hAnsi="Courier New" w:cs="Courier New" w:hint="default"/>
      </w:rPr>
    </w:lvl>
    <w:lvl w:ilvl="5" w:tplc="08090005" w:tentative="1">
      <w:start w:val="1"/>
      <w:numFmt w:val="bullet"/>
      <w:lvlText w:val=""/>
      <w:lvlJc w:val="left"/>
      <w:pPr>
        <w:ind w:left="5271" w:hanging="360"/>
      </w:pPr>
      <w:rPr>
        <w:rFonts w:ascii="Wingdings" w:hAnsi="Wingdings" w:hint="default"/>
      </w:rPr>
    </w:lvl>
    <w:lvl w:ilvl="6" w:tplc="08090001" w:tentative="1">
      <w:start w:val="1"/>
      <w:numFmt w:val="bullet"/>
      <w:lvlText w:val=""/>
      <w:lvlJc w:val="left"/>
      <w:pPr>
        <w:ind w:left="5991" w:hanging="360"/>
      </w:pPr>
      <w:rPr>
        <w:rFonts w:ascii="Symbol" w:hAnsi="Symbol" w:hint="default"/>
      </w:rPr>
    </w:lvl>
    <w:lvl w:ilvl="7" w:tplc="08090003" w:tentative="1">
      <w:start w:val="1"/>
      <w:numFmt w:val="bullet"/>
      <w:lvlText w:val="o"/>
      <w:lvlJc w:val="left"/>
      <w:pPr>
        <w:ind w:left="6711" w:hanging="360"/>
      </w:pPr>
      <w:rPr>
        <w:rFonts w:ascii="Courier New" w:hAnsi="Courier New" w:cs="Courier New" w:hint="default"/>
      </w:rPr>
    </w:lvl>
    <w:lvl w:ilvl="8" w:tplc="08090005" w:tentative="1">
      <w:start w:val="1"/>
      <w:numFmt w:val="bullet"/>
      <w:lvlText w:val=""/>
      <w:lvlJc w:val="left"/>
      <w:pPr>
        <w:ind w:left="7431" w:hanging="360"/>
      </w:pPr>
      <w:rPr>
        <w:rFonts w:ascii="Wingdings" w:hAnsi="Wingdings" w:hint="default"/>
      </w:rPr>
    </w:lvl>
  </w:abstractNum>
  <w:abstractNum w:abstractNumId="8"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9E4E4F"/>
    <w:multiLevelType w:val="hybridMultilevel"/>
    <w:tmpl w:val="CBA29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6F63EE"/>
    <w:multiLevelType w:val="multilevel"/>
    <w:tmpl w:val="BF302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745D9"/>
    <w:multiLevelType w:val="hybridMultilevel"/>
    <w:tmpl w:val="A776D0F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41093B16"/>
    <w:multiLevelType w:val="hybridMultilevel"/>
    <w:tmpl w:val="DC9A8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AF78E1"/>
    <w:multiLevelType w:val="hybridMultilevel"/>
    <w:tmpl w:val="3C643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C245DD"/>
    <w:multiLevelType w:val="hybridMultilevel"/>
    <w:tmpl w:val="CB343F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C80103"/>
    <w:multiLevelType w:val="hybridMultilevel"/>
    <w:tmpl w:val="DD546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B55B66"/>
    <w:multiLevelType w:val="hybridMultilevel"/>
    <w:tmpl w:val="2C02D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C15DA3"/>
    <w:multiLevelType w:val="hybridMultilevel"/>
    <w:tmpl w:val="00923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CD6E64"/>
    <w:multiLevelType w:val="hybridMultilevel"/>
    <w:tmpl w:val="A7D40D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5"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B3760C"/>
    <w:multiLevelType w:val="hybridMultilevel"/>
    <w:tmpl w:val="0AB8A5D4"/>
    <w:lvl w:ilvl="0" w:tplc="08090001">
      <w:start w:val="1"/>
      <w:numFmt w:val="bullet"/>
      <w:lvlText w:val=""/>
      <w:lvlJc w:val="left"/>
      <w:pPr>
        <w:ind w:left="1499" w:hanging="360"/>
      </w:pPr>
      <w:rPr>
        <w:rFonts w:ascii="Symbol" w:hAnsi="Symbol" w:hint="default"/>
      </w:rPr>
    </w:lvl>
    <w:lvl w:ilvl="1" w:tplc="08090003" w:tentative="1">
      <w:start w:val="1"/>
      <w:numFmt w:val="bullet"/>
      <w:lvlText w:val="o"/>
      <w:lvlJc w:val="left"/>
      <w:pPr>
        <w:ind w:left="2219" w:hanging="360"/>
      </w:pPr>
      <w:rPr>
        <w:rFonts w:ascii="Courier New" w:hAnsi="Courier New" w:cs="Courier New" w:hint="default"/>
      </w:rPr>
    </w:lvl>
    <w:lvl w:ilvl="2" w:tplc="08090005" w:tentative="1">
      <w:start w:val="1"/>
      <w:numFmt w:val="bullet"/>
      <w:lvlText w:val=""/>
      <w:lvlJc w:val="left"/>
      <w:pPr>
        <w:ind w:left="2939" w:hanging="360"/>
      </w:pPr>
      <w:rPr>
        <w:rFonts w:ascii="Wingdings" w:hAnsi="Wingdings" w:hint="default"/>
      </w:rPr>
    </w:lvl>
    <w:lvl w:ilvl="3" w:tplc="08090001" w:tentative="1">
      <w:start w:val="1"/>
      <w:numFmt w:val="bullet"/>
      <w:lvlText w:val=""/>
      <w:lvlJc w:val="left"/>
      <w:pPr>
        <w:ind w:left="3659" w:hanging="360"/>
      </w:pPr>
      <w:rPr>
        <w:rFonts w:ascii="Symbol" w:hAnsi="Symbol" w:hint="default"/>
      </w:rPr>
    </w:lvl>
    <w:lvl w:ilvl="4" w:tplc="08090003" w:tentative="1">
      <w:start w:val="1"/>
      <w:numFmt w:val="bullet"/>
      <w:lvlText w:val="o"/>
      <w:lvlJc w:val="left"/>
      <w:pPr>
        <w:ind w:left="4379" w:hanging="360"/>
      </w:pPr>
      <w:rPr>
        <w:rFonts w:ascii="Courier New" w:hAnsi="Courier New" w:cs="Courier New" w:hint="default"/>
      </w:rPr>
    </w:lvl>
    <w:lvl w:ilvl="5" w:tplc="08090005" w:tentative="1">
      <w:start w:val="1"/>
      <w:numFmt w:val="bullet"/>
      <w:lvlText w:val=""/>
      <w:lvlJc w:val="left"/>
      <w:pPr>
        <w:ind w:left="5099" w:hanging="360"/>
      </w:pPr>
      <w:rPr>
        <w:rFonts w:ascii="Wingdings" w:hAnsi="Wingdings" w:hint="default"/>
      </w:rPr>
    </w:lvl>
    <w:lvl w:ilvl="6" w:tplc="08090001" w:tentative="1">
      <w:start w:val="1"/>
      <w:numFmt w:val="bullet"/>
      <w:lvlText w:val=""/>
      <w:lvlJc w:val="left"/>
      <w:pPr>
        <w:ind w:left="5819" w:hanging="360"/>
      </w:pPr>
      <w:rPr>
        <w:rFonts w:ascii="Symbol" w:hAnsi="Symbol" w:hint="default"/>
      </w:rPr>
    </w:lvl>
    <w:lvl w:ilvl="7" w:tplc="08090003" w:tentative="1">
      <w:start w:val="1"/>
      <w:numFmt w:val="bullet"/>
      <w:lvlText w:val="o"/>
      <w:lvlJc w:val="left"/>
      <w:pPr>
        <w:ind w:left="6539" w:hanging="360"/>
      </w:pPr>
      <w:rPr>
        <w:rFonts w:ascii="Courier New" w:hAnsi="Courier New" w:cs="Courier New" w:hint="default"/>
      </w:rPr>
    </w:lvl>
    <w:lvl w:ilvl="8" w:tplc="08090005" w:tentative="1">
      <w:start w:val="1"/>
      <w:numFmt w:val="bullet"/>
      <w:lvlText w:val=""/>
      <w:lvlJc w:val="left"/>
      <w:pPr>
        <w:ind w:left="7259" w:hanging="360"/>
      </w:pPr>
      <w:rPr>
        <w:rFonts w:ascii="Wingdings" w:hAnsi="Wingdings" w:hint="default"/>
      </w:rPr>
    </w:lvl>
  </w:abstractNum>
  <w:abstractNum w:abstractNumId="27" w15:restartNumberingAfterBreak="0">
    <w:nsid w:val="7895350A"/>
    <w:multiLevelType w:val="hybridMultilevel"/>
    <w:tmpl w:val="00F2A2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
  </w:num>
  <w:num w:numId="2">
    <w:abstractNumId w:val="25"/>
  </w:num>
  <w:num w:numId="3">
    <w:abstractNumId w:val="18"/>
  </w:num>
  <w:num w:numId="4">
    <w:abstractNumId w:val="20"/>
  </w:num>
  <w:num w:numId="5">
    <w:abstractNumId w:val="10"/>
  </w:num>
  <w:num w:numId="6">
    <w:abstractNumId w:val="12"/>
  </w:num>
  <w:num w:numId="7">
    <w:abstractNumId w:val="8"/>
  </w:num>
  <w:num w:numId="8">
    <w:abstractNumId w:val="19"/>
  </w:num>
  <w:num w:numId="9">
    <w:abstractNumId w:val="1"/>
  </w:num>
  <w:num w:numId="10">
    <w:abstractNumId w:val="24"/>
  </w:num>
  <w:num w:numId="11">
    <w:abstractNumId w:val="0"/>
  </w:num>
  <w:num w:numId="12">
    <w:abstractNumId w:val="22"/>
  </w:num>
  <w:num w:numId="13">
    <w:abstractNumId w:val="9"/>
  </w:num>
  <w:num w:numId="14">
    <w:abstractNumId w:val="5"/>
  </w:num>
  <w:num w:numId="15">
    <w:abstractNumId w:val="26"/>
  </w:num>
  <w:num w:numId="16">
    <w:abstractNumId w:val="27"/>
  </w:num>
  <w:num w:numId="17">
    <w:abstractNumId w:val="7"/>
  </w:num>
  <w:num w:numId="18">
    <w:abstractNumId w:val="13"/>
  </w:num>
  <w:num w:numId="19">
    <w:abstractNumId w:val="16"/>
  </w:num>
  <w:num w:numId="20">
    <w:abstractNumId w:val="15"/>
  </w:num>
  <w:num w:numId="21">
    <w:abstractNumId w:val="17"/>
  </w:num>
  <w:num w:numId="22">
    <w:abstractNumId w:val="3"/>
  </w:num>
  <w:num w:numId="23">
    <w:abstractNumId w:val="14"/>
  </w:num>
  <w:num w:numId="24">
    <w:abstractNumId w:val="21"/>
  </w:num>
  <w:num w:numId="25">
    <w:abstractNumId w:val="6"/>
  </w:num>
  <w:num w:numId="26">
    <w:abstractNumId w:val="23"/>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B23"/>
    <w:rsid w:val="000040C5"/>
    <w:rsid w:val="00005B8E"/>
    <w:rsid w:val="00020955"/>
    <w:rsid w:val="0002791A"/>
    <w:rsid w:val="0003245D"/>
    <w:rsid w:val="000335B8"/>
    <w:rsid w:val="0003687F"/>
    <w:rsid w:val="00040A0C"/>
    <w:rsid w:val="00056737"/>
    <w:rsid w:val="00056E61"/>
    <w:rsid w:val="000630AD"/>
    <w:rsid w:val="000637CC"/>
    <w:rsid w:val="0006504F"/>
    <w:rsid w:val="0009280B"/>
    <w:rsid w:val="000A7B4D"/>
    <w:rsid w:val="000C4F0E"/>
    <w:rsid w:val="000D7387"/>
    <w:rsid w:val="000E219F"/>
    <w:rsid w:val="000F5901"/>
    <w:rsid w:val="001036B5"/>
    <w:rsid w:val="001119E0"/>
    <w:rsid w:val="001307F2"/>
    <w:rsid w:val="001330A3"/>
    <w:rsid w:val="00140F30"/>
    <w:rsid w:val="00157987"/>
    <w:rsid w:val="0017080F"/>
    <w:rsid w:val="00177D2F"/>
    <w:rsid w:val="00181606"/>
    <w:rsid w:val="0019176B"/>
    <w:rsid w:val="001A170F"/>
    <w:rsid w:val="001B6308"/>
    <w:rsid w:val="001B6734"/>
    <w:rsid w:val="001C2F55"/>
    <w:rsid w:val="001D2585"/>
    <w:rsid w:val="001E3292"/>
    <w:rsid w:val="001E3703"/>
    <w:rsid w:val="001F2523"/>
    <w:rsid w:val="001F4DEE"/>
    <w:rsid w:val="00207441"/>
    <w:rsid w:val="00212267"/>
    <w:rsid w:val="002203BE"/>
    <w:rsid w:val="00224640"/>
    <w:rsid w:val="00233809"/>
    <w:rsid w:val="00240FC4"/>
    <w:rsid w:val="002521CA"/>
    <w:rsid w:val="00262591"/>
    <w:rsid w:val="002674A3"/>
    <w:rsid w:val="0027406B"/>
    <w:rsid w:val="0028668D"/>
    <w:rsid w:val="002868AC"/>
    <w:rsid w:val="00296075"/>
    <w:rsid w:val="002A1F85"/>
    <w:rsid w:val="002A4C7B"/>
    <w:rsid w:val="002B5111"/>
    <w:rsid w:val="002C0EEC"/>
    <w:rsid w:val="002C415B"/>
    <w:rsid w:val="002D152D"/>
    <w:rsid w:val="002E515D"/>
    <w:rsid w:val="002E626B"/>
    <w:rsid w:val="003022AB"/>
    <w:rsid w:val="0030312F"/>
    <w:rsid w:val="00305CB2"/>
    <w:rsid w:val="00305FF9"/>
    <w:rsid w:val="00313A2C"/>
    <w:rsid w:val="0032374C"/>
    <w:rsid w:val="00327574"/>
    <w:rsid w:val="00332B9E"/>
    <w:rsid w:val="003515DC"/>
    <w:rsid w:val="0035504E"/>
    <w:rsid w:val="00364C25"/>
    <w:rsid w:val="0036720E"/>
    <w:rsid w:val="003710F8"/>
    <w:rsid w:val="003712AC"/>
    <w:rsid w:val="00375548"/>
    <w:rsid w:val="00390B93"/>
    <w:rsid w:val="00391DD2"/>
    <w:rsid w:val="003923F9"/>
    <w:rsid w:val="00396A64"/>
    <w:rsid w:val="003A629B"/>
    <w:rsid w:val="003B3B02"/>
    <w:rsid w:val="003D0D73"/>
    <w:rsid w:val="003D3B02"/>
    <w:rsid w:val="003D656E"/>
    <w:rsid w:val="003E0EBB"/>
    <w:rsid w:val="003E6308"/>
    <w:rsid w:val="003F36E5"/>
    <w:rsid w:val="003F7E12"/>
    <w:rsid w:val="004127EF"/>
    <w:rsid w:val="00413D07"/>
    <w:rsid w:val="00426755"/>
    <w:rsid w:val="0043500A"/>
    <w:rsid w:val="0046798E"/>
    <w:rsid w:val="0048298F"/>
    <w:rsid w:val="00493049"/>
    <w:rsid w:val="004A20D6"/>
    <w:rsid w:val="004A38EC"/>
    <w:rsid w:val="004A467B"/>
    <w:rsid w:val="004B5994"/>
    <w:rsid w:val="004C0FDE"/>
    <w:rsid w:val="004C28BE"/>
    <w:rsid w:val="004C6DFA"/>
    <w:rsid w:val="004D14EE"/>
    <w:rsid w:val="004D698D"/>
    <w:rsid w:val="004D6E68"/>
    <w:rsid w:val="004E39FD"/>
    <w:rsid w:val="004E5B55"/>
    <w:rsid w:val="004E6782"/>
    <w:rsid w:val="004F260A"/>
    <w:rsid w:val="00504C6A"/>
    <w:rsid w:val="0052261B"/>
    <w:rsid w:val="00524BAE"/>
    <w:rsid w:val="00540312"/>
    <w:rsid w:val="00563311"/>
    <w:rsid w:val="0058022C"/>
    <w:rsid w:val="005979D4"/>
    <w:rsid w:val="005B2E47"/>
    <w:rsid w:val="005B34DF"/>
    <w:rsid w:val="005C525F"/>
    <w:rsid w:val="005D176A"/>
    <w:rsid w:val="005D62C3"/>
    <w:rsid w:val="005D7C1F"/>
    <w:rsid w:val="005D7EFC"/>
    <w:rsid w:val="005F2E40"/>
    <w:rsid w:val="005F5E90"/>
    <w:rsid w:val="005F66BD"/>
    <w:rsid w:val="0061531F"/>
    <w:rsid w:val="00615616"/>
    <w:rsid w:val="00615B78"/>
    <w:rsid w:val="0061764C"/>
    <w:rsid w:val="00620EE9"/>
    <w:rsid w:val="00640BE1"/>
    <w:rsid w:val="00641FBE"/>
    <w:rsid w:val="00646A73"/>
    <w:rsid w:val="006530D9"/>
    <w:rsid w:val="00654740"/>
    <w:rsid w:val="006611AD"/>
    <w:rsid w:val="00661F3D"/>
    <w:rsid w:val="0066296B"/>
    <w:rsid w:val="0067041F"/>
    <w:rsid w:val="00671403"/>
    <w:rsid w:val="0069034C"/>
    <w:rsid w:val="00692F0D"/>
    <w:rsid w:val="006A3B56"/>
    <w:rsid w:val="006B4495"/>
    <w:rsid w:val="006B5891"/>
    <w:rsid w:val="006C08BD"/>
    <w:rsid w:val="006C5F4F"/>
    <w:rsid w:val="006C67DE"/>
    <w:rsid w:val="006E0A63"/>
    <w:rsid w:val="006E1B6F"/>
    <w:rsid w:val="006E1E2D"/>
    <w:rsid w:val="006F544B"/>
    <w:rsid w:val="006F7CA6"/>
    <w:rsid w:val="0070542A"/>
    <w:rsid w:val="00720DC0"/>
    <w:rsid w:val="007235FD"/>
    <w:rsid w:val="0074607A"/>
    <w:rsid w:val="00760BCB"/>
    <w:rsid w:val="00763BC2"/>
    <w:rsid w:val="007678EE"/>
    <w:rsid w:val="00795F9B"/>
    <w:rsid w:val="007A473F"/>
    <w:rsid w:val="007A645E"/>
    <w:rsid w:val="007B04B0"/>
    <w:rsid w:val="007B5863"/>
    <w:rsid w:val="007D0B74"/>
    <w:rsid w:val="007D5A3F"/>
    <w:rsid w:val="00802F31"/>
    <w:rsid w:val="0080749A"/>
    <w:rsid w:val="00810C6D"/>
    <w:rsid w:val="00814BFB"/>
    <w:rsid w:val="0082377C"/>
    <w:rsid w:val="0083316A"/>
    <w:rsid w:val="00836218"/>
    <w:rsid w:val="0083738D"/>
    <w:rsid w:val="008374C8"/>
    <w:rsid w:val="00846019"/>
    <w:rsid w:val="008606AB"/>
    <w:rsid w:val="0087124B"/>
    <w:rsid w:val="00893357"/>
    <w:rsid w:val="00893D2B"/>
    <w:rsid w:val="008A0D41"/>
    <w:rsid w:val="008B7F41"/>
    <w:rsid w:val="008C2FAD"/>
    <w:rsid w:val="008D0B23"/>
    <w:rsid w:val="008D187A"/>
    <w:rsid w:val="008D25F7"/>
    <w:rsid w:val="008E1594"/>
    <w:rsid w:val="008F1B7F"/>
    <w:rsid w:val="008F4289"/>
    <w:rsid w:val="00902736"/>
    <w:rsid w:val="00921409"/>
    <w:rsid w:val="0092459F"/>
    <w:rsid w:val="00930F0A"/>
    <w:rsid w:val="00936B97"/>
    <w:rsid w:val="00943598"/>
    <w:rsid w:val="0094445A"/>
    <w:rsid w:val="009447F3"/>
    <w:rsid w:val="00950B0F"/>
    <w:rsid w:val="00952A46"/>
    <w:rsid w:val="0096177A"/>
    <w:rsid w:val="0096316D"/>
    <w:rsid w:val="00966A1E"/>
    <w:rsid w:val="0098733A"/>
    <w:rsid w:val="009A5E7C"/>
    <w:rsid w:val="009B192D"/>
    <w:rsid w:val="009D2FF4"/>
    <w:rsid w:val="009D7746"/>
    <w:rsid w:val="009E4688"/>
    <w:rsid w:val="009E47B1"/>
    <w:rsid w:val="009E7D99"/>
    <w:rsid w:val="009F1C55"/>
    <w:rsid w:val="009F6597"/>
    <w:rsid w:val="00A0684D"/>
    <w:rsid w:val="00A06E32"/>
    <w:rsid w:val="00A2230D"/>
    <w:rsid w:val="00A22610"/>
    <w:rsid w:val="00A255F4"/>
    <w:rsid w:val="00A32524"/>
    <w:rsid w:val="00A434CE"/>
    <w:rsid w:val="00A4443D"/>
    <w:rsid w:val="00A777EF"/>
    <w:rsid w:val="00A810CE"/>
    <w:rsid w:val="00A83509"/>
    <w:rsid w:val="00A908DB"/>
    <w:rsid w:val="00A91398"/>
    <w:rsid w:val="00AA3FB0"/>
    <w:rsid w:val="00AB363C"/>
    <w:rsid w:val="00AB45CE"/>
    <w:rsid w:val="00AB4C92"/>
    <w:rsid w:val="00AB60FA"/>
    <w:rsid w:val="00AD010B"/>
    <w:rsid w:val="00AE6671"/>
    <w:rsid w:val="00AF2BD2"/>
    <w:rsid w:val="00B26DBD"/>
    <w:rsid w:val="00B30030"/>
    <w:rsid w:val="00B302B7"/>
    <w:rsid w:val="00B4286F"/>
    <w:rsid w:val="00B5279B"/>
    <w:rsid w:val="00B5395C"/>
    <w:rsid w:val="00B61A58"/>
    <w:rsid w:val="00B66103"/>
    <w:rsid w:val="00B71E3C"/>
    <w:rsid w:val="00B726D8"/>
    <w:rsid w:val="00B742A4"/>
    <w:rsid w:val="00B81AAE"/>
    <w:rsid w:val="00B81EE3"/>
    <w:rsid w:val="00B82950"/>
    <w:rsid w:val="00B85887"/>
    <w:rsid w:val="00B86FC7"/>
    <w:rsid w:val="00B9660E"/>
    <w:rsid w:val="00BA15AE"/>
    <w:rsid w:val="00BB145D"/>
    <w:rsid w:val="00BB2700"/>
    <w:rsid w:val="00BB5205"/>
    <w:rsid w:val="00BB6B5A"/>
    <w:rsid w:val="00BB76A1"/>
    <w:rsid w:val="00BC127E"/>
    <w:rsid w:val="00BC1A71"/>
    <w:rsid w:val="00BC7FAE"/>
    <w:rsid w:val="00BD106E"/>
    <w:rsid w:val="00BF521B"/>
    <w:rsid w:val="00BF5330"/>
    <w:rsid w:val="00C006DD"/>
    <w:rsid w:val="00C00B50"/>
    <w:rsid w:val="00C079DB"/>
    <w:rsid w:val="00C12EF1"/>
    <w:rsid w:val="00C13772"/>
    <w:rsid w:val="00C16233"/>
    <w:rsid w:val="00C2062A"/>
    <w:rsid w:val="00C20D38"/>
    <w:rsid w:val="00C310BD"/>
    <w:rsid w:val="00C31B26"/>
    <w:rsid w:val="00C46D64"/>
    <w:rsid w:val="00C53A48"/>
    <w:rsid w:val="00C5543E"/>
    <w:rsid w:val="00C609D5"/>
    <w:rsid w:val="00C6208F"/>
    <w:rsid w:val="00C6734C"/>
    <w:rsid w:val="00C96E5D"/>
    <w:rsid w:val="00CA3423"/>
    <w:rsid w:val="00CB6875"/>
    <w:rsid w:val="00CC0EDB"/>
    <w:rsid w:val="00CC4B0E"/>
    <w:rsid w:val="00CD01D6"/>
    <w:rsid w:val="00CD1250"/>
    <w:rsid w:val="00CD2FF0"/>
    <w:rsid w:val="00CE0468"/>
    <w:rsid w:val="00D05B00"/>
    <w:rsid w:val="00D11605"/>
    <w:rsid w:val="00D203B3"/>
    <w:rsid w:val="00D27F37"/>
    <w:rsid w:val="00D320CC"/>
    <w:rsid w:val="00D359E1"/>
    <w:rsid w:val="00D44870"/>
    <w:rsid w:val="00D45965"/>
    <w:rsid w:val="00D54778"/>
    <w:rsid w:val="00D5483D"/>
    <w:rsid w:val="00D62819"/>
    <w:rsid w:val="00D6410D"/>
    <w:rsid w:val="00D72ED7"/>
    <w:rsid w:val="00D8227D"/>
    <w:rsid w:val="00D9577F"/>
    <w:rsid w:val="00DB20D9"/>
    <w:rsid w:val="00DB6F7A"/>
    <w:rsid w:val="00DD1C30"/>
    <w:rsid w:val="00DD5ECF"/>
    <w:rsid w:val="00DD6329"/>
    <w:rsid w:val="00DD7E8F"/>
    <w:rsid w:val="00DE0572"/>
    <w:rsid w:val="00DE13CA"/>
    <w:rsid w:val="00DE2209"/>
    <w:rsid w:val="00DE562D"/>
    <w:rsid w:val="00DF799F"/>
    <w:rsid w:val="00E102DD"/>
    <w:rsid w:val="00E20E57"/>
    <w:rsid w:val="00E25ADD"/>
    <w:rsid w:val="00E57C4D"/>
    <w:rsid w:val="00E64CE5"/>
    <w:rsid w:val="00E70B77"/>
    <w:rsid w:val="00E77AD9"/>
    <w:rsid w:val="00E81B4B"/>
    <w:rsid w:val="00E84599"/>
    <w:rsid w:val="00E84C89"/>
    <w:rsid w:val="00E97729"/>
    <w:rsid w:val="00EA1F2F"/>
    <w:rsid w:val="00EA4C76"/>
    <w:rsid w:val="00EA74BD"/>
    <w:rsid w:val="00EB2268"/>
    <w:rsid w:val="00EB6826"/>
    <w:rsid w:val="00EC7EB3"/>
    <w:rsid w:val="00ED401A"/>
    <w:rsid w:val="00ED7F81"/>
    <w:rsid w:val="00EE11B5"/>
    <w:rsid w:val="00EF4DFA"/>
    <w:rsid w:val="00EF6635"/>
    <w:rsid w:val="00F005BB"/>
    <w:rsid w:val="00F026F3"/>
    <w:rsid w:val="00F03E09"/>
    <w:rsid w:val="00F04116"/>
    <w:rsid w:val="00F04CC8"/>
    <w:rsid w:val="00F2391A"/>
    <w:rsid w:val="00F3484B"/>
    <w:rsid w:val="00F45333"/>
    <w:rsid w:val="00F64CBE"/>
    <w:rsid w:val="00F64FCA"/>
    <w:rsid w:val="00F6550D"/>
    <w:rsid w:val="00F73B9A"/>
    <w:rsid w:val="00F803F0"/>
    <w:rsid w:val="00F83EA9"/>
    <w:rsid w:val="00F910D8"/>
    <w:rsid w:val="00F93BA1"/>
    <w:rsid w:val="00F93DA2"/>
    <w:rsid w:val="00F9641D"/>
    <w:rsid w:val="00F96B0A"/>
    <w:rsid w:val="00FA2A95"/>
    <w:rsid w:val="00FA6326"/>
    <w:rsid w:val="00FB6C45"/>
    <w:rsid w:val="00FC12E7"/>
    <w:rsid w:val="00FD48D3"/>
    <w:rsid w:val="00FE7C41"/>
    <w:rsid w:val="00FF74BA"/>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5932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table" w:styleId="PlainTable5">
    <w:name w:val="Plain Table 5"/>
    <w:basedOn w:val="TableNormal"/>
    <w:uiPriority w:val="45"/>
    <w:rsid w:val="006611A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1">
    <w:name w:val="Normal1"/>
    <w:rsid w:val="007A473F"/>
    <w:pPr>
      <w:spacing w:after="0" w:line="276" w:lineRule="auto"/>
    </w:pPr>
    <w:rPr>
      <w:rFonts w:ascii="Arial" w:eastAsia="Arial" w:hAnsi="Arial" w:cs="Arial"/>
      <w:color w:val="auto"/>
      <w:sz w:val="22"/>
      <w:szCs w:val="22"/>
    </w:rPr>
  </w:style>
  <w:style w:type="table" w:customStyle="1" w:styleId="a">
    <w:name w:val="a"/>
    <w:basedOn w:val="TableNormal"/>
    <w:rsid w:val="007A473F"/>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table" w:customStyle="1" w:styleId="a0">
    <w:name w:val="a0"/>
    <w:basedOn w:val="TableNormal"/>
    <w:rsid w:val="007B5863"/>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E219F"/>
    <w:pPr>
      <w:keepLines/>
      <w:spacing w:before="480" w:after="0" w:line="276" w:lineRule="auto"/>
      <w:outlineLvl w:val="9"/>
    </w:pPr>
    <w:rPr>
      <w:rFonts w:eastAsiaTheme="majorEastAsia" w:cstheme="majorBidi"/>
      <w:color w:val="2F5496" w:themeColor="accent1" w:themeShade="BF"/>
      <w:sz w:val="28"/>
      <w:szCs w:val="28"/>
    </w:rPr>
  </w:style>
  <w:style w:type="paragraph" w:styleId="TOC1">
    <w:name w:val="toc 1"/>
    <w:basedOn w:val="Normal"/>
    <w:next w:val="Normal"/>
    <w:autoRedefine/>
    <w:uiPriority w:val="39"/>
    <w:unhideWhenUsed/>
    <w:rsid w:val="000E219F"/>
    <w:pPr>
      <w:spacing w:before="120" w:after="0"/>
    </w:pPr>
    <w:rPr>
      <w:rFonts w:cstheme="minorHAnsi"/>
      <w:b/>
      <w:bCs/>
      <w:i/>
      <w:iCs/>
      <w:sz w:val="24"/>
      <w:szCs w:val="24"/>
    </w:rPr>
  </w:style>
  <w:style w:type="paragraph" w:styleId="TOC2">
    <w:name w:val="toc 2"/>
    <w:basedOn w:val="Normal"/>
    <w:next w:val="Normal"/>
    <w:autoRedefine/>
    <w:uiPriority w:val="39"/>
    <w:unhideWhenUsed/>
    <w:rsid w:val="000E219F"/>
    <w:pPr>
      <w:spacing w:before="120" w:after="0"/>
      <w:ind w:left="260"/>
    </w:pPr>
    <w:rPr>
      <w:rFonts w:cstheme="minorHAnsi"/>
      <w:b/>
      <w:bCs/>
      <w:sz w:val="22"/>
      <w:szCs w:val="22"/>
    </w:rPr>
  </w:style>
  <w:style w:type="paragraph" w:styleId="TOC3">
    <w:name w:val="toc 3"/>
    <w:basedOn w:val="Normal"/>
    <w:next w:val="Normal"/>
    <w:autoRedefine/>
    <w:uiPriority w:val="39"/>
    <w:unhideWhenUsed/>
    <w:rsid w:val="000E219F"/>
    <w:pPr>
      <w:spacing w:after="0"/>
      <w:ind w:left="520"/>
    </w:pPr>
    <w:rPr>
      <w:rFonts w:cstheme="minorHAnsi"/>
      <w:sz w:val="20"/>
      <w:szCs w:val="20"/>
    </w:rPr>
  </w:style>
  <w:style w:type="character" w:styleId="Hyperlink">
    <w:name w:val="Hyperlink"/>
    <w:basedOn w:val="DefaultParagraphFont"/>
    <w:uiPriority w:val="99"/>
    <w:unhideWhenUsed/>
    <w:rsid w:val="000E219F"/>
    <w:rPr>
      <w:color w:val="C6281D" w:themeColor="hyperlink"/>
      <w:u w:val="single"/>
    </w:rPr>
  </w:style>
  <w:style w:type="paragraph" w:styleId="TOC4">
    <w:name w:val="toc 4"/>
    <w:basedOn w:val="Normal"/>
    <w:next w:val="Normal"/>
    <w:autoRedefine/>
    <w:uiPriority w:val="39"/>
    <w:semiHidden/>
    <w:unhideWhenUsed/>
    <w:rsid w:val="000E219F"/>
    <w:pPr>
      <w:spacing w:after="0"/>
      <w:ind w:left="780"/>
    </w:pPr>
    <w:rPr>
      <w:rFonts w:cstheme="minorHAnsi"/>
      <w:sz w:val="20"/>
      <w:szCs w:val="20"/>
    </w:rPr>
  </w:style>
  <w:style w:type="paragraph" w:styleId="TOC5">
    <w:name w:val="toc 5"/>
    <w:basedOn w:val="Normal"/>
    <w:next w:val="Normal"/>
    <w:autoRedefine/>
    <w:uiPriority w:val="39"/>
    <w:semiHidden/>
    <w:unhideWhenUsed/>
    <w:rsid w:val="000E219F"/>
    <w:pPr>
      <w:spacing w:after="0"/>
      <w:ind w:left="1040"/>
    </w:pPr>
    <w:rPr>
      <w:rFonts w:cstheme="minorHAnsi"/>
      <w:sz w:val="20"/>
      <w:szCs w:val="20"/>
    </w:rPr>
  </w:style>
  <w:style w:type="paragraph" w:styleId="TOC6">
    <w:name w:val="toc 6"/>
    <w:basedOn w:val="Normal"/>
    <w:next w:val="Normal"/>
    <w:autoRedefine/>
    <w:uiPriority w:val="39"/>
    <w:semiHidden/>
    <w:unhideWhenUsed/>
    <w:rsid w:val="000E219F"/>
    <w:pPr>
      <w:spacing w:after="0"/>
      <w:ind w:left="1300"/>
    </w:pPr>
    <w:rPr>
      <w:rFonts w:cstheme="minorHAnsi"/>
      <w:sz w:val="20"/>
      <w:szCs w:val="20"/>
    </w:rPr>
  </w:style>
  <w:style w:type="paragraph" w:styleId="TOC7">
    <w:name w:val="toc 7"/>
    <w:basedOn w:val="Normal"/>
    <w:next w:val="Normal"/>
    <w:autoRedefine/>
    <w:uiPriority w:val="39"/>
    <w:semiHidden/>
    <w:unhideWhenUsed/>
    <w:rsid w:val="000E219F"/>
    <w:pPr>
      <w:spacing w:after="0"/>
      <w:ind w:left="1560"/>
    </w:pPr>
    <w:rPr>
      <w:rFonts w:cstheme="minorHAnsi"/>
      <w:sz w:val="20"/>
      <w:szCs w:val="20"/>
    </w:rPr>
  </w:style>
  <w:style w:type="paragraph" w:styleId="TOC8">
    <w:name w:val="toc 8"/>
    <w:basedOn w:val="Normal"/>
    <w:next w:val="Normal"/>
    <w:autoRedefine/>
    <w:uiPriority w:val="39"/>
    <w:semiHidden/>
    <w:unhideWhenUsed/>
    <w:rsid w:val="000E219F"/>
    <w:pPr>
      <w:spacing w:after="0"/>
      <w:ind w:left="1820"/>
    </w:pPr>
    <w:rPr>
      <w:rFonts w:cstheme="minorHAnsi"/>
      <w:sz w:val="20"/>
      <w:szCs w:val="20"/>
    </w:rPr>
  </w:style>
  <w:style w:type="paragraph" w:styleId="TOC9">
    <w:name w:val="toc 9"/>
    <w:basedOn w:val="Normal"/>
    <w:next w:val="Normal"/>
    <w:autoRedefine/>
    <w:uiPriority w:val="39"/>
    <w:semiHidden/>
    <w:unhideWhenUsed/>
    <w:rsid w:val="000E219F"/>
    <w:pPr>
      <w:spacing w:after="0"/>
      <w:ind w:left="2080"/>
    </w:pPr>
    <w:rPr>
      <w:rFonts w:cstheme="minorHAnsi"/>
      <w:sz w:val="20"/>
      <w:szCs w:val="20"/>
    </w:rPr>
  </w:style>
  <w:style w:type="paragraph" w:styleId="Bibliography">
    <w:name w:val="Bibliography"/>
    <w:basedOn w:val="Normal"/>
    <w:next w:val="Normal"/>
    <w:uiPriority w:val="37"/>
    <w:unhideWhenUsed/>
    <w:rsid w:val="002A1F85"/>
    <w:pPr>
      <w:spacing w:after="240"/>
    </w:pPr>
  </w:style>
  <w:style w:type="character" w:styleId="UnresolvedMention">
    <w:name w:val="Unresolved Mention"/>
    <w:basedOn w:val="DefaultParagraphFont"/>
    <w:uiPriority w:val="99"/>
    <w:semiHidden/>
    <w:unhideWhenUsed/>
    <w:rsid w:val="00EA1F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411150">
      <w:bodyDiv w:val="1"/>
      <w:marLeft w:val="0"/>
      <w:marRight w:val="0"/>
      <w:marTop w:val="0"/>
      <w:marBottom w:val="0"/>
      <w:divBdr>
        <w:top w:val="none" w:sz="0" w:space="0" w:color="auto"/>
        <w:left w:val="none" w:sz="0" w:space="0" w:color="auto"/>
        <w:bottom w:val="none" w:sz="0" w:space="0" w:color="auto"/>
        <w:right w:val="none" w:sz="0" w:space="0" w:color="auto"/>
      </w:divBdr>
    </w:div>
    <w:div w:id="406612542">
      <w:bodyDiv w:val="1"/>
      <w:marLeft w:val="0"/>
      <w:marRight w:val="0"/>
      <w:marTop w:val="0"/>
      <w:marBottom w:val="0"/>
      <w:divBdr>
        <w:top w:val="none" w:sz="0" w:space="0" w:color="auto"/>
        <w:left w:val="none" w:sz="0" w:space="0" w:color="auto"/>
        <w:bottom w:val="none" w:sz="0" w:space="0" w:color="auto"/>
        <w:right w:val="none" w:sz="0" w:space="0" w:color="auto"/>
      </w:divBdr>
    </w:div>
    <w:div w:id="157905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github.com/srikanthshileshpasam/SE_CA1_B9IS119.gi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rikanthshileshpasam/Library/Containers/com.microsoft.Word/Data/Library/Application%20Support/Microsoft/Office/16.0/DTS/Search/%7b10B35377-754A-0045-A7BC-BF0AD7EDF205%7dtf8993528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10C27126533FE47ADCEE0D8E47AF7EE"/>
        <w:category>
          <w:name w:val="General"/>
          <w:gallery w:val="placeholder"/>
        </w:category>
        <w:types>
          <w:type w:val="bbPlcHdr"/>
        </w:types>
        <w:behaviors>
          <w:behavior w:val="content"/>
        </w:behaviors>
        <w:guid w:val="{2357FA1C-2F7B-DB44-80E9-04F2AF6B0329}"/>
      </w:docPartPr>
      <w:docPartBody>
        <w:p w:rsidR="00487FD3" w:rsidRDefault="00C87431">
          <w:pPr>
            <w:pStyle w:val="310C27126533FE47ADCEE0D8E47AF7EE"/>
          </w:pPr>
          <w:r w:rsidRPr="000040C5">
            <w:t>Student:</w:t>
          </w:r>
        </w:p>
      </w:docPartBody>
    </w:docPart>
    <w:docPart>
      <w:docPartPr>
        <w:name w:val="5A6A77236260E148BC8662CD7493B3D2"/>
        <w:category>
          <w:name w:val="General"/>
          <w:gallery w:val="placeholder"/>
        </w:category>
        <w:types>
          <w:type w:val="bbPlcHdr"/>
        </w:types>
        <w:behaviors>
          <w:behavior w:val="content"/>
        </w:behaviors>
        <w:guid w:val="{7B2B9CF8-32C8-3D4F-BA49-1DD697816AA0}"/>
      </w:docPartPr>
      <w:docPartBody>
        <w:p w:rsidR="00487FD3" w:rsidRDefault="00C87431">
          <w:pPr>
            <w:pStyle w:val="5A6A77236260E148BC8662CD7493B3D2"/>
          </w:pPr>
          <w:r w:rsidRPr="000040C5">
            <w:t>Teacher:</w:t>
          </w:r>
        </w:p>
      </w:docPartBody>
    </w:docPart>
    <w:docPart>
      <w:docPartPr>
        <w:name w:val="41EED27A28565B4280BB3D28AF134635"/>
        <w:category>
          <w:name w:val="General"/>
          <w:gallery w:val="placeholder"/>
        </w:category>
        <w:types>
          <w:type w:val="bbPlcHdr"/>
        </w:types>
        <w:behaviors>
          <w:behavior w:val="content"/>
        </w:behaviors>
        <w:guid w:val="{BDEA1AC3-2197-0249-8EAC-CB5EF7F484FB}"/>
      </w:docPartPr>
      <w:docPartBody>
        <w:p w:rsidR="00487FD3" w:rsidRDefault="00C87431">
          <w:pPr>
            <w:pStyle w:val="41EED27A28565B4280BB3D28AF134635"/>
          </w:pPr>
          <w:r w:rsidRPr="000040C5">
            <w:t>Course:</w:t>
          </w:r>
        </w:p>
      </w:docPartBody>
    </w:docPart>
    <w:docPart>
      <w:docPartPr>
        <w:name w:val="2DC53193B7B5644EA22634BF2461F5F3"/>
        <w:category>
          <w:name w:val="General"/>
          <w:gallery w:val="placeholder"/>
        </w:category>
        <w:types>
          <w:type w:val="bbPlcHdr"/>
        </w:types>
        <w:behaviors>
          <w:behavior w:val="content"/>
        </w:behaviors>
        <w:guid w:val="{04C84AD9-BE4D-4F4B-BA89-615A0897C0CC}"/>
      </w:docPartPr>
      <w:docPartBody>
        <w:p w:rsidR="00487FD3" w:rsidRDefault="00C87431">
          <w:pPr>
            <w:pStyle w:val="2DC53193B7B5644EA22634BF2461F5F3"/>
          </w:pPr>
          <w:r w:rsidRPr="000040C5">
            <w:t>Course title</w:t>
          </w:r>
        </w:p>
      </w:docPartBody>
    </w:docPart>
    <w:docPart>
      <w:docPartPr>
        <w:name w:val="D580B1722E24D848A78E4E560A5C4EF2"/>
        <w:category>
          <w:name w:val="General"/>
          <w:gallery w:val="placeholder"/>
        </w:category>
        <w:types>
          <w:type w:val="bbPlcHdr"/>
        </w:types>
        <w:behaviors>
          <w:behavior w:val="content"/>
        </w:behaviors>
        <w:guid w:val="{EFBEF86A-3752-B349-A8FD-2EC0E85C982B}"/>
      </w:docPartPr>
      <w:docPartBody>
        <w:p w:rsidR="00487FD3" w:rsidRDefault="00C87431">
          <w:pPr>
            <w:pStyle w:val="D580B1722E24D848A78E4E560A5C4EF2"/>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C18"/>
    <w:rsid w:val="00064C18"/>
    <w:rsid w:val="003325FB"/>
    <w:rsid w:val="00487FD3"/>
    <w:rsid w:val="005C110A"/>
    <w:rsid w:val="005E66A4"/>
    <w:rsid w:val="00677A48"/>
    <w:rsid w:val="00736212"/>
    <w:rsid w:val="00892053"/>
    <w:rsid w:val="00A03D02"/>
    <w:rsid w:val="00C87431"/>
    <w:rsid w:val="00D70EF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77968DA80962B04490CBAEF49D1624A6">
    <w:name w:val="77968DA80962B04490CBAEF49D1624A6"/>
  </w:style>
  <w:style w:type="paragraph" w:customStyle="1" w:styleId="F8735326C640554B938B7E9A7B79A228">
    <w:name w:val="F8735326C640554B938B7E9A7B79A228"/>
  </w:style>
  <w:style w:type="paragraph" w:customStyle="1" w:styleId="082CE0BBD516144B8C60792075C03C66">
    <w:name w:val="082CE0BBD516144B8C60792075C03C66"/>
  </w:style>
  <w:style w:type="paragraph" w:customStyle="1" w:styleId="310C27126533FE47ADCEE0D8E47AF7EE">
    <w:name w:val="310C27126533FE47ADCEE0D8E47AF7EE"/>
  </w:style>
  <w:style w:type="paragraph" w:customStyle="1" w:styleId="D9EA612690571A418496D4C919CB88F7">
    <w:name w:val="D9EA612690571A418496D4C919CB88F7"/>
  </w:style>
  <w:style w:type="paragraph" w:customStyle="1" w:styleId="5A6A77236260E148BC8662CD7493B3D2">
    <w:name w:val="5A6A77236260E148BC8662CD7493B3D2"/>
  </w:style>
  <w:style w:type="paragraph" w:customStyle="1" w:styleId="67458B9FAE379448B1BF20AF64162BF5">
    <w:name w:val="67458B9FAE379448B1BF20AF64162BF5"/>
  </w:style>
  <w:style w:type="paragraph" w:customStyle="1" w:styleId="41EED27A28565B4280BB3D28AF134635">
    <w:name w:val="41EED27A28565B4280BB3D28AF134635"/>
  </w:style>
  <w:style w:type="paragraph" w:customStyle="1" w:styleId="2DC53193B7B5644EA22634BF2461F5F3">
    <w:name w:val="2DC53193B7B5644EA22634BF2461F5F3"/>
  </w:style>
  <w:style w:type="paragraph" w:customStyle="1" w:styleId="C8462B9D41693B4B8B830BAA73D73B6F">
    <w:name w:val="C8462B9D41693B4B8B830BAA73D73B6F"/>
  </w:style>
  <w:style w:type="paragraph" w:customStyle="1" w:styleId="0ABA64B938BB5D4D84F5E51448C3AF1A">
    <w:name w:val="0ABA64B938BB5D4D84F5E51448C3AF1A"/>
  </w:style>
  <w:style w:type="paragraph" w:customStyle="1" w:styleId="7BA1F17B9665F34EB0E36D1E0144FFF5">
    <w:name w:val="7BA1F17B9665F34EB0E36D1E0144FFF5"/>
  </w:style>
  <w:style w:type="paragraph" w:customStyle="1" w:styleId="7091A79DE4EEB248B6EC0B3C98499E77">
    <w:name w:val="7091A79DE4EEB248B6EC0B3C98499E77"/>
  </w:style>
  <w:style w:type="paragraph" w:customStyle="1" w:styleId="790B408590D9B748B4284432FE4E7D18">
    <w:name w:val="790B408590D9B748B4284432FE4E7D18"/>
  </w:style>
  <w:style w:type="paragraph" w:customStyle="1" w:styleId="02AE73C7B1E3D24FBFDAE10E21430096">
    <w:name w:val="02AE73C7B1E3D24FBFDAE10E21430096"/>
  </w:style>
  <w:style w:type="paragraph" w:customStyle="1" w:styleId="1258DD18E93EF44E94A5683AA99F585D">
    <w:name w:val="1258DD18E93EF44E94A5683AA99F585D"/>
  </w:style>
  <w:style w:type="paragraph" w:customStyle="1" w:styleId="1C2996FF853BA545A60A09BDBCD35970">
    <w:name w:val="1C2996FF853BA545A60A09BDBCD35970"/>
  </w:style>
  <w:style w:type="paragraph" w:customStyle="1" w:styleId="E0B459C85FA012409779B63EC0869A94">
    <w:name w:val="E0B459C85FA012409779B63EC0869A94"/>
  </w:style>
  <w:style w:type="paragraph" w:customStyle="1" w:styleId="644F79BE6E55504E90593D2D015442DF">
    <w:name w:val="644F79BE6E55504E90593D2D015442DF"/>
  </w:style>
  <w:style w:type="paragraph" w:customStyle="1" w:styleId="EAA407C7C3918547831E2D625A7BEB5D">
    <w:name w:val="EAA407C7C3918547831E2D625A7BEB5D"/>
  </w:style>
  <w:style w:type="paragraph" w:customStyle="1" w:styleId="4209E318B4D3F94291A4BF3C4EF78C37">
    <w:name w:val="4209E318B4D3F94291A4BF3C4EF78C37"/>
  </w:style>
  <w:style w:type="paragraph" w:customStyle="1" w:styleId="6C67F63477248B49A9540D4B9509394E">
    <w:name w:val="6C67F63477248B49A9540D4B9509394E"/>
  </w:style>
  <w:style w:type="paragraph" w:customStyle="1" w:styleId="A89DFDBE1784134A99B661724F112C53">
    <w:name w:val="A89DFDBE1784134A99B661724F112C53"/>
  </w:style>
  <w:style w:type="paragraph" w:customStyle="1" w:styleId="8E482DBF72ABDE42B59B25EC5301DD19">
    <w:name w:val="8E482DBF72ABDE42B59B25EC5301DD19"/>
  </w:style>
  <w:style w:type="paragraph" w:customStyle="1" w:styleId="6A199F2984220E4A904F5B700E4E3C78">
    <w:name w:val="6A199F2984220E4A904F5B700E4E3C78"/>
  </w:style>
  <w:style w:type="paragraph" w:customStyle="1" w:styleId="69E485406267AA4B9D14286E815318BB">
    <w:name w:val="69E485406267AA4B9D14286E815318BB"/>
  </w:style>
  <w:style w:type="paragraph" w:styleId="ListBullet">
    <w:name w:val="List Bullet"/>
    <w:basedOn w:val="Normal"/>
    <w:uiPriority w:val="99"/>
    <w:qFormat/>
    <w:pPr>
      <w:numPr>
        <w:numId w:val="1"/>
      </w:numPr>
      <w:tabs>
        <w:tab w:val="clear" w:pos="360"/>
      </w:tabs>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after="160"/>
      <w:contextualSpacing/>
    </w:pPr>
    <w:rPr>
      <w:rFonts w:eastAsiaTheme="minorHAnsi"/>
      <w:color w:val="808080" w:themeColor="background1" w:themeShade="80"/>
      <w:sz w:val="26"/>
      <w:szCs w:val="26"/>
      <w:lang w:val="en-US" w:eastAsia="en-US"/>
    </w:rPr>
  </w:style>
  <w:style w:type="paragraph" w:customStyle="1" w:styleId="21CCDC218BA406459D913AF24E1A72A6">
    <w:name w:val="21CCDC218BA406459D913AF24E1A72A6"/>
  </w:style>
  <w:style w:type="paragraph" w:customStyle="1" w:styleId="C668167BFAE7B6448166CACB62C57B3F">
    <w:name w:val="C668167BFAE7B6448166CACB62C57B3F"/>
  </w:style>
  <w:style w:type="paragraph" w:customStyle="1" w:styleId="B66F95A17D48DB44A51A3DD8D287604C">
    <w:name w:val="B66F95A17D48DB44A51A3DD8D287604C"/>
  </w:style>
  <w:style w:type="paragraph" w:customStyle="1" w:styleId="F96FA27537BC4344B97A717A9161D1E2">
    <w:name w:val="F96FA27537BC4344B97A717A9161D1E2"/>
  </w:style>
  <w:style w:type="paragraph" w:customStyle="1" w:styleId="23D419F30C2B4C48869087CB196C799D">
    <w:name w:val="23D419F30C2B4C48869087CB196C799D"/>
  </w:style>
  <w:style w:type="paragraph" w:customStyle="1" w:styleId="AEDFC1AEA5D5234DAE398A0913D6AA86">
    <w:name w:val="AEDFC1AEA5D5234DAE398A0913D6AA86"/>
  </w:style>
  <w:style w:type="paragraph" w:customStyle="1" w:styleId="1A9218E2F01EF74DAABC525E9F20E9E0">
    <w:name w:val="1A9218E2F01EF74DAABC525E9F20E9E0"/>
  </w:style>
  <w:style w:type="paragraph" w:customStyle="1" w:styleId="0778EB29AA4FB549AD2BF67C683B189D">
    <w:name w:val="0778EB29AA4FB549AD2BF67C683B189D"/>
  </w:style>
  <w:style w:type="paragraph" w:customStyle="1" w:styleId="D580B1722E24D848A78E4E560A5C4EF2">
    <w:name w:val="D580B1722E24D848A78E4E560A5C4EF2"/>
  </w:style>
  <w:style w:type="paragraph" w:customStyle="1" w:styleId="19D4A4589B2A9242A1EB44C5CA9CDDBF">
    <w:name w:val="19D4A4589B2A9242A1EB44C5CA9CDDBF"/>
  </w:style>
  <w:style w:type="paragraph" w:customStyle="1" w:styleId="27524CD22EC26241A02186C825CDD096">
    <w:name w:val="27524CD22EC26241A02186C825CDD096"/>
  </w:style>
  <w:style w:type="paragraph" w:customStyle="1" w:styleId="1CF3217BF5C0C141A7C92D2BAEB813C5">
    <w:name w:val="1CF3217BF5C0C141A7C92D2BAEB813C5"/>
  </w:style>
  <w:style w:type="paragraph" w:customStyle="1" w:styleId="BE628A1E8C3BB248AB516A96FDC8DB0C">
    <w:name w:val="BE628A1E8C3BB248AB516A96FDC8DB0C"/>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B14A94CD4E5089429863FF1E001CC421">
    <w:name w:val="B14A94CD4E5089429863FF1E001CC421"/>
  </w:style>
  <w:style w:type="paragraph" w:customStyle="1" w:styleId="93E3C4F9F70E304C9AF0374F197D52A9">
    <w:name w:val="93E3C4F9F70E304C9AF0374F197D52A9"/>
  </w:style>
  <w:style w:type="paragraph" w:customStyle="1" w:styleId="736225CCAE9FF3499BAB243A00C0E9D0">
    <w:name w:val="736225CCAE9FF3499BAB243A00C0E9D0"/>
  </w:style>
  <w:style w:type="paragraph" w:customStyle="1" w:styleId="BBC61BE46F37C14AAD827F5F7DAABE5D">
    <w:name w:val="BBC61BE46F37C14AAD827F5F7DAABE5D"/>
  </w:style>
  <w:style w:type="paragraph" w:customStyle="1" w:styleId="26CE3A4F0F06F1468DF041FFA2740C93">
    <w:name w:val="26CE3A4F0F06F1468DF041FFA2740C93"/>
  </w:style>
  <w:style w:type="paragraph" w:customStyle="1" w:styleId="F618BCFE53BE044BA631194C1C633A7F">
    <w:name w:val="F618BCFE53BE044BA631194C1C633A7F"/>
  </w:style>
  <w:style w:type="paragraph" w:customStyle="1" w:styleId="AE57814EF97E4E41957D12C9419024D8">
    <w:name w:val="AE57814EF97E4E41957D12C9419024D8"/>
  </w:style>
  <w:style w:type="paragraph" w:customStyle="1" w:styleId="2718BA9E5A862D46A3C193559AB89711">
    <w:name w:val="2718BA9E5A862D46A3C193559AB89711"/>
  </w:style>
  <w:style w:type="paragraph" w:customStyle="1" w:styleId="8EEDBCC770BD594AAC28FB872F5DECCE">
    <w:name w:val="8EEDBCC770BD594AAC28FB872F5DECCE"/>
    <w:rsid w:val="00064C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4.xml><?xml version="1.0" encoding="utf-8"?>
<ds:datastoreItem xmlns:ds="http://schemas.openxmlformats.org/officeDocument/2006/customXml" ds:itemID="{A367AE1F-5076-EF41-A9F4-36519DB7A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{10B35377-754A-0045-A7BC-BF0AD7EDF205}tf89935284.dotx</Template>
  <TotalTime>0</TotalTime>
  <Pages>28</Pages>
  <Words>6989</Words>
  <Characters>39840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Software Engineering (B9IS119)</vt:lpstr>
    </vt:vector>
  </TitlesOfParts>
  <Company/>
  <LinksUpToDate>false</LinksUpToDate>
  <CharactersWithSpaces>46736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(B9IS119)</dc:title>
  <dc:subject/>
  <dc:creator/>
  <cp:keywords/>
  <dc:description/>
  <cp:lastModifiedBy/>
  <cp:revision>1</cp:revision>
  <dcterms:created xsi:type="dcterms:W3CDTF">2019-11-22T14:04:00Z</dcterms:created>
  <dcterms:modified xsi:type="dcterms:W3CDTF">2019-12-04T12:57:00Z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zotero-version="5.0.77"&gt;&lt;session id="lUzWDQt2"/&gt;&lt;style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